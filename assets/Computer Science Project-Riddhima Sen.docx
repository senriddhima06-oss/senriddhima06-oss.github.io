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4728B" w14:textId="4C5A8B9A" w:rsidR="00D077E9" w:rsidRDefault="0050785A" w:rsidP="00D70D0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ED61D9" wp14:editId="2D3762F7">
                <wp:simplePos x="0" y="0"/>
                <wp:positionH relativeFrom="column">
                  <wp:posOffset>-286443</wp:posOffset>
                </wp:positionH>
                <wp:positionV relativeFrom="paragraph">
                  <wp:posOffset>-113780</wp:posOffset>
                </wp:positionV>
                <wp:extent cx="4064578" cy="8359140"/>
                <wp:effectExtent l="57150" t="38100" r="50800" b="23469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578" cy="8359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6B508" w14:textId="77777777" w:rsidR="00394EB8" w:rsidRDefault="00394E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D61D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2.55pt;margin-top:-8.95pt;width:320.05pt;height:65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" fillcolor="#0f0d29 [3200]" stroked="f">
                <v:fill color2="#28236e [2576]" rotate="t" angle="180" colors="0 #05022a;40632f #0c092c;1 #7c7c81" focus="100%" type="gradient"/>
                <v:textbox>
                  <w:txbxContent>
                    <w:p w14:paraId="6B46B508" w14:textId="77777777" w:rsidR="00394EB8" w:rsidRDefault="00394EB8"/>
                  </w:txbxContent>
                </v:textbox>
              </v:shape>
            </w:pict>
          </mc:Fallback>
        </mc:AlternateContent>
      </w:r>
      <w:r w:rsidR="00394EB8"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71CE72B" wp14:editId="33F72909">
                <wp:simplePos x="0" y="0"/>
                <wp:positionH relativeFrom="page">
                  <wp:align>left</wp:align>
                </wp:positionH>
                <wp:positionV relativeFrom="paragraph">
                  <wp:posOffset>-917806</wp:posOffset>
                </wp:positionV>
                <wp:extent cx="7760970" cy="6906491"/>
                <wp:effectExtent l="0" t="0" r="0" b="88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0970" cy="6906491"/>
                          <a:chOff x="0" y="0"/>
                          <a:chExt cx="7760970" cy="542044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0970" cy="516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520" y="5168345"/>
                            <a:ext cx="7760335" cy="2520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C7F3CD" w14:textId="4022C803" w:rsidR="00394EB8" w:rsidRPr="00394EB8" w:rsidRDefault="00000000" w:rsidP="00394EB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2" w:history="1">
                                <w:r w:rsidR="00394EB8" w:rsidRPr="00394EB8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394EB8" w:rsidRPr="00394EB8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3" w:history="1">
                                <w:r w:rsidR="00394EB8" w:rsidRPr="00394EB8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CE72B" id="Group 9" o:spid="_x0000_s1027" style="position:absolute;margin-left:0;margin-top:-72.25pt;width:611.1pt;height:543.8pt;z-index:-251654144;mso-position-horizontal:left;mso-position-horizontal-relative:page;mso-height-relative:margin" coordsize="77609,542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7609;height:5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">
                  <v:imagedata r:id="rId14" o:title=""/>
                </v:shape>
                <v:shape id="Text Box 4" o:spid="_x0000_s1029" type="#_x0000_t202" style="position:absolute;left:5;top:51683;width:77603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2BC7F3CD" w14:textId="4022C803" w:rsidR="00394EB8" w:rsidRPr="00394EB8" w:rsidRDefault="00000000" w:rsidP="00394EB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5" w:history="1">
                          <w:r w:rsidR="00394EB8" w:rsidRPr="00394EB8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394EB8" w:rsidRPr="00394EB8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6" w:history="1">
                          <w:r w:rsidR="00394EB8" w:rsidRPr="00394EB8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03E5F0DF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36B1963" w14:textId="09F198A9" w:rsidR="00D077E9" w:rsidRDefault="00F904A2" w:rsidP="00D077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7A52CE" wp14:editId="1ADB8F26">
                      <wp:simplePos x="0" y="0"/>
                      <wp:positionH relativeFrom="column">
                        <wp:posOffset>822960</wp:posOffset>
                      </wp:positionH>
                      <wp:positionV relativeFrom="paragraph">
                        <wp:posOffset>635</wp:posOffset>
                      </wp:positionV>
                      <wp:extent cx="2186940" cy="2034540"/>
                      <wp:effectExtent l="95250" t="57150" r="118110" b="15621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940" cy="203454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C703E4" w14:textId="11BA2F5C" w:rsidR="00F904A2" w:rsidRDefault="00F904A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002B096" wp14:editId="2A3A4ABE">
                                        <wp:extent cx="1769110" cy="1769110"/>
                                        <wp:effectExtent l="95250" t="76200" r="78740" b="955040"/>
                                        <wp:docPr id="14" name="Picture 14" descr="Gyan Bharati School , Saket - YouTub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Gyan Bharati School , Saket - YouTub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69110" cy="176911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ln w="63500" cap="rnd">
                                                  <a:solidFill>
                                                    <a:srgbClr val="333333"/>
                                                  </a:solidFill>
                                                </a:ln>
                                                <a:effectLst>
                                                  <a:outerShdw blurRad="381000" dist="292100" dir="5400000" sx="-80000" sy="-18000" rotWithShape="0">
                                                    <a:srgbClr val="000000">
                                                      <a:alpha val="22000"/>
                                                    </a:srgbClr>
                                                  </a:outerShdw>
                                                </a:effectLst>
                                                <a:scene3d>
                                                  <a:camera prst="orthographicFront"/>
                                                  <a:lightRig rig="contrasting" dir="t">
                                                    <a:rot lat="0" lon="0" rev="3000000"/>
                                                  </a:lightRig>
                                                </a:scene3d>
                                                <a:sp3d contourW="7620">
                                                  <a:bevelT w="95250" h="31750"/>
                                                  <a:contourClr>
                                                    <a:srgbClr val="333333"/>
                                                  </a:contourClr>
                                                </a:sp3d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A52CE" id="Text Box 12" o:spid="_x0000_s1030" type="#_x0000_t202" style="position:absolute;margin-left:64.8pt;margin-top:.05pt;width:172.2pt;height:16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" fillcolor="#0f0d29 [3200]" strokecolor="#0f0d29 [3200]" strokeweight="1pt">
                      <v:fill color2="#28236e [2576]" rotate="t" angle="180" colors="0 #05022a;40632f #0c092c;1 #7c7c81" focus="100%" type="gradient"/>
                      <v:shadow on="t" color="black" opacity="40092f" origin=",.5" offset="0,3pt"/>
                      <v:textbox>
                        <w:txbxContent>
                          <w:p w14:paraId="70C703E4" w14:textId="11BA2F5C" w:rsidR="00F904A2" w:rsidRDefault="00F904A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02B096" wp14:editId="2A3A4ABE">
                                  <wp:extent cx="1769110" cy="1769110"/>
                                  <wp:effectExtent l="95250" t="76200" r="78740" b="955040"/>
                                  <wp:docPr id="14" name="Picture 14" descr="Gyan Bharati School , Saket - YouTub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yan Bharati School , Saket - YouTub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9110" cy="176911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solidFill>
                                              <a:srgbClr val="333333"/>
                                            </a:solidFill>
                                          </a:ln>
                                          <a:effectLst>
                                            <a:outerShdw blurRad="381000" dist="292100" dir="5400000" sx="-80000" sy="-18000" rotWithShape="0">
                                              <a:srgbClr val="000000">
                                                <a:alpha val="22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3000000"/>
                                            </a:lightRig>
                                          </a:scene3d>
                                          <a:sp3d contourW="7620">
                                            <a:bevelT w="95250" h="31750"/>
                                            <a:contourClr>
                                              <a:srgbClr val="333333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077E9">
              <w:rPr>
                <w:noProof/>
              </w:rPr>
              <mc:AlternateContent>
                <mc:Choice Requires="wps">
                  <w:drawing>
                    <wp:inline distT="0" distB="0" distL="0" distR="0" wp14:anchorId="134FFBB1" wp14:editId="4967EC26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990437" w14:textId="77777777" w:rsidR="00D077E9" w:rsidRPr="00D86945" w:rsidRDefault="00D077E9" w:rsidP="00D077E9">
                                  <w:pPr>
                                    <w:pStyle w:val="Title"/>
                                  </w:pPr>
                                  <w:r w:rsidRPr="00D86945">
                                    <w:t>REPORT TITLE</w:t>
                                  </w:r>
                                </w:p>
                                <w:p w14:paraId="294378B7" w14:textId="77777777" w:rsidR="00D077E9" w:rsidRPr="00D86945" w:rsidRDefault="00D077E9" w:rsidP="00D077E9">
                                  <w:pPr>
                                    <w:pStyle w:val="Title"/>
                                    <w:spacing w:after="0"/>
                                  </w:pPr>
                                  <w:r w:rsidRPr="00D86945"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4FFBB1" id="Text Box 8" o:spid="_x0000_s1031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pXDHAIAADQEAAAOAAAAZHJzL2Uyb0RvYy54bWysU8lu2zAQvRfoPxC811piu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" filled="f" stroked="f" strokeweight=".5pt">
                      <v:textbox>
                        <w:txbxContent>
                          <w:p w14:paraId="20990437" w14:textId="77777777" w:rsidR="00D077E9" w:rsidRPr="00D86945" w:rsidRDefault="00D077E9" w:rsidP="00D077E9">
                            <w:pPr>
                              <w:pStyle w:val="Title"/>
                            </w:pPr>
                            <w:r w:rsidRPr="00D86945">
                              <w:t>REPORT TITLE</w:t>
                            </w:r>
                          </w:p>
                          <w:p w14:paraId="294378B7" w14:textId="77777777" w:rsidR="00D077E9" w:rsidRPr="00D86945" w:rsidRDefault="00D077E9" w:rsidP="00D077E9">
                            <w:pPr>
                              <w:pStyle w:val="Title"/>
                              <w:spacing w:after="0"/>
                            </w:pPr>
                            <w:r w:rsidRPr="00D86945">
                              <w:t>2018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EB9AB1B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9C3936" wp14:editId="5B216187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83B56F3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4198E13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2756481F" w14:textId="7672A62B" w:rsidR="00D077E9" w:rsidRDefault="00520834" w:rsidP="00D077E9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75DA5AD" wp14:editId="1C68E4CD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1160145</wp:posOffset>
                      </wp:positionV>
                      <wp:extent cx="3383280" cy="3230880"/>
                      <wp:effectExtent l="0" t="0" r="7620" b="762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3280" cy="3230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B4FBD" w14:textId="7F1968AF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Algerian" w:hAnsi="Algerian"/>
                                      <w:color w:val="FFFFFF" w:themeColor="background1"/>
                                      <w:sz w:val="44"/>
                                      <w:szCs w:val="44"/>
                                      <w:u w:val="single"/>
                                    </w:rPr>
                                  </w:pPr>
                                  <w:r w:rsidRPr="00520834">
                                    <w:rPr>
                                      <w:rFonts w:ascii="Algerian" w:hAnsi="Algerian"/>
                                      <w:color w:val="FFFFFF" w:themeColor="background1"/>
                                      <w:sz w:val="44"/>
                                      <w:szCs w:val="44"/>
                                      <w:u w:val="single"/>
                                    </w:rPr>
                                    <w:t>COMPUTER SCIENCE PROJECT</w:t>
                                  </w:r>
                                </w:p>
                                <w:p w14:paraId="0CD1F019" w14:textId="008DB8ED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6"/>
                                      <w:szCs w:val="36"/>
                                      <w:u w:val="single"/>
                                    </w:rPr>
                                  </w:pPr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6"/>
                                      <w:szCs w:val="36"/>
                                      <w:u w:val="single"/>
                                    </w:rPr>
                                    <w:t>GYAN BHARATI SCHOOL</w:t>
                                  </w:r>
                                </w:p>
                                <w:p w14:paraId="12A81856" w14:textId="77777777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500A66B2" w14:textId="53E17874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ACADEMIC YEAR: 202</w:t>
                                  </w:r>
                                  <w:r w:rsidR="00A6038E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-2</w:t>
                                  </w:r>
                                  <w:r w:rsidR="00A6038E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</w:p>
                                <w:p w14:paraId="18473355" w14:textId="0BD6D329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CLASS :</w:t>
                                  </w:r>
                                  <w:proofErr w:type="gramEnd"/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XI</w:t>
                                  </w:r>
                                  <w:r w:rsidR="00A6038E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I</w:t>
                                  </w:r>
                                </w:p>
                                <w:p w14:paraId="66B54244" w14:textId="09CE727A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NAME: RIDDHIMA SEN</w:t>
                                  </w:r>
                                </w:p>
                                <w:p w14:paraId="49581B19" w14:textId="05D62F89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ROLL NO.: 2</w:t>
                                  </w:r>
                                  <w:r w:rsidR="00A6038E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  <w:p w14:paraId="6B3FCDFE" w14:textId="471616D7" w:rsidR="00520834" w:rsidRPr="00520834" w:rsidRDefault="00520834" w:rsidP="005208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2083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TOPIC: Student Database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DA5AD" id="Text Box 15" o:spid="_x0000_s1032" type="#_x0000_t202" style="position:absolute;margin-left:3pt;margin-top:91.35pt;width:266.4pt;height:254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" fillcolor="#c1d9cb [3208]" stroked="f">
                      <v:fill opacity="32896f"/>
                      <v:textbox>
                        <w:txbxContent>
                          <w:p w14:paraId="354B4FBD" w14:textId="7F1968AF" w:rsidR="00520834" w:rsidRPr="00520834" w:rsidRDefault="00520834" w:rsidP="00520834">
                            <w:pPr>
                              <w:jc w:val="center"/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20834">
                              <w:rPr>
                                <w:rFonts w:ascii="Algerian" w:hAnsi="Algerian"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t>COMPUTER SCIENCE PROJECT</w:t>
                            </w:r>
                          </w:p>
                          <w:p w14:paraId="0CD1F019" w14:textId="008DB8ED" w:rsidR="00520834" w:rsidRPr="00520834" w:rsidRDefault="00520834" w:rsidP="005208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  <w:t>GYAN BHARATI SCHOOL</w:t>
                            </w:r>
                          </w:p>
                          <w:p w14:paraId="12A81856" w14:textId="77777777" w:rsidR="00520834" w:rsidRPr="00520834" w:rsidRDefault="00520834" w:rsidP="005208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00A66B2" w14:textId="53E17874" w:rsidR="00520834" w:rsidRPr="00520834" w:rsidRDefault="00520834" w:rsidP="005208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ACADEMIC YEAR: 202</w:t>
                            </w:r>
                            <w:r w:rsidR="00A6038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-2</w:t>
                            </w:r>
                            <w:r w:rsidR="00A6038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18473355" w14:textId="0BD6D329" w:rsidR="00520834" w:rsidRPr="00520834" w:rsidRDefault="00520834" w:rsidP="005208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CLASS :</w:t>
                            </w:r>
                            <w:proofErr w:type="gramEnd"/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XI</w:t>
                            </w:r>
                            <w:r w:rsidR="00A6038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I</w:t>
                            </w:r>
                          </w:p>
                          <w:p w14:paraId="66B54244" w14:textId="09CE727A" w:rsidR="00520834" w:rsidRPr="00520834" w:rsidRDefault="00520834" w:rsidP="005208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NAME: RIDDHIMA SEN</w:t>
                            </w:r>
                          </w:p>
                          <w:p w14:paraId="49581B19" w14:textId="05D62F89" w:rsidR="00520834" w:rsidRPr="00520834" w:rsidRDefault="00520834" w:rsidP="005208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ROLL NO.: 2</w:t>
                            </w:r>
                            <w:r w:rsidR="00A6038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B3FCDFE" w14:textId="471616D7" w:rsidR="00520834" w:rsidRPr="00520834" w:rsidRDefault="00520834" w:rsidP="005208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2083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TOPIC: Student Database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077E9" w14:paraId="5942AA0A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E7C2D0B88A8A4DC498AF42581A9D9971"/>
              </w:placeholder>
              <w15:appearance w15:val="hidden"/>
            </w:sdtPr>
            <w:sdtContent>
              <w:p w14:paraId="536C4D50" w14:textId="0AC00B16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8739DD">
                  <w:rPr>
                    <w:rStyle w:val="SubtitleChar"/>
                    <w:b w:val="0"/>
                    <w:noProof/>
                  </w:rPr>
                  <w:t>November 30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7CDECACE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69F0CC3" wp14:editId="2AA76285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951F63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A172B63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35E833D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28193511" w14:textId="77777777" w:rsidR="00D077E9" w:rsidRDefault="00000000" w:rsidP="00D077E9">
            <w:sdt>
              <w:sdtPr>
                <w:id w:val="-1740469667"/>
                <w:placeholder>
                  <w:docPart w:val="5B73DFB4085344D9B9DD11936F8EA574"/>
                </w:placeholder>
                <w:showingPlcHdr/>
                <w15:appearance w15:val="hidden"/>
              </w:sdtPr>
              <w:sdtContent>
                <w:r w:rsidR="00D077E9">
                  <w:t>COMPANY NAME</w:t>
                </w:r>
              </w:sdtContent>
            </w:sdt>
          </w:p>
          <w:p w14:paraId="6A1599FA" w14:textId="77777777" w:rsidR="00D077E9" w:rsidRDefault="00D077E9" w:rsidP="00D077E9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759B1999F875421AB11D8326DE726680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>
                  <w:t>Your Name</w:t>
                </w:r>
              </w:sdtContent>
            </w:sdt>
          </w:p>
          <w:p w14:paraId="59C0ECA0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6D821B65" w14:textId="46C98DF4" w:rsidR="00D077E9" w:rsidRDefault="0092530B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1D8637D" wp14:editId="73CB769A">
                <wp:simplePos x="0" y="0"/>
                <wp:positionH relativeFrom="column">
                  <wp:posOffset>-739775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31E3B" w14:textId="5F91E27C" w:rsidR="0092530B" w:rsidRDefault="0092530B" w:rsidP="0092530B">
                            <w:pPr>
                              <w:jc w:val="center"/>
                            </w:pPr>
                          </w:p>
                          <w:p w14:paraId="7AAAA8A7" w14:textId="0F72FAE6" w:rsidR="0092530B" w:rsidRDefault="0092530B" w:rsidP="0092530B">
                            <w:pPr>
                              <w:jc w:val="center"/>
                            </w:pPr>
                          </w:p>
                          <w:p w14:paraId="490FFC5B" w14:textId="05510EBF" w:rsidR="0092530B" w:rsidRDefault="0092530B" w:rsidP="0092530B">
                            <w:pPr>
                              <w:jc w:val="center"/>
                            </w:pPr>
                          </w:p>
                          <w:p w14:paraId="11AF6724" w14:textId="11149AEF" w:rsidR="0092530B" w:rsidRDefault="0092530B" w:rsidP="0092530B">
                            <w:pPr>
                              <w:jc w:val="center"/>
                            </w:pPr>
                          </w:p>
                          <w:p w14:paraId="5E8887E8" w14:textId="36D2BB41" w:rsidR="0092530B" w:rsidRDefault="0092530B" w:rsidP="0092530B">
                            <w:pPr>
                              <w:jc w:val="center"/>
                            </w:pPr>
                          </w:p>
                          <w:p w14:paraId="4D667CA3" w14:textId="6FC852C0" w:rsidR="0092530B" w:rsidRDefault="0092530B" w:rsidP="0092530B">
                            <w:pPr>
                              <w:jc w:val="center"/>
                            </w:pPr>
                          </w:p>
                          <w:p w14:paraId="731B9246" w14:textId="03C77175" w:rsidR="0092530B" w:rsidRDefault="0092530B" w:rsidP="0092530B">
                            <w:pPr>
                              <w:jc w:val="center"/>
                            </w:pPr>
                          </w:p>
                          <w:p w14:paraId="155849E2" w14:textId="7717154D" w:rsidR="0092530B" w:rsidRDefault="0092530B" w:rsidP="0092530B">
                            <w:pPr>
                              <w:jc w:val="center"/>
                            </w:pPr>
                          </w:p>
                          <w:p w14:paraId="4B991FA3" w14:textId="4C5F8303" w:rsidR="0092530B" w:rsidRDefault="0092530B" w:rsidP="0092530B">
                            <w:pPr>
                              <w:jc w:val="center"/>
                            </w:pPr>
                          </w:p>
                          <w:p w14:paraId="0731D8EB" w14:textId="1E5B6625" w:rsidR="0092530B" w:rsidRDefault="0092530B" w:rsidP="0092530B">
                            <w:pPr>
                              <w:jc w:val="center"/>
                            </w:pPr>
                          </w:p>
                          <w:p w14:paraId="336A6AD1" w14:textId="14909172" w:rsidR="0092530B" w:rsidRDefault="0092530B" w:rsidP="0092530B">
                            <w:pPr>
                              <w:jc w:val="center"/>
                            </w:pPr>
                          </w:p>
                          <w:p w14:paraId="09287AC4" w14:textId="70FA5517" w:rsidR="0092530B" w:rsidRDefault="0092530B" w:rsidP="0092530B">
                            <w:pPr>
                              <w:jc w:val="center"/>
                            </w:pPr>
                          </w:p>
                          <w:p w14:paraId="4E9F53C8" w14:textId="515E0662" w:rsidR="0092530B" w:rsidRDefault="0092530B" w:rsidP="0092530B">
                            <w:pPr>
                              <w:jc w:val="center"/>
                            </w:pPr>
                          </w:p>
                          <w:p w14:paraId="1F27B891" w14:textId="51E059C8" w:rsidR="0092530B" w:rsidRDefault="0092530B" w:rsidP="0092530B">
                            <w:pPr>
                              <w:jc w:val="center"/>
                            </w:pPr>
                          </w:p>
                          <w:p w14:paraId="26E135F5" w14:textId="28DFCBDA" w:rsidR="0092530B" w:rsidRDefault="0092530B" w:rsidP="0092530B">
                            <w:pPr>
                              <w:jc w:val="center"/>
                            </w:pPr>
                          </w:p>
                          <w:p w14:paraId="2C9C277D" w14:textId="7DA3B036" w:rsidR="0092530B" w:rsidRDefault="0092530B" w:rsidP="0092530B">
                            <w:pPr>
                              <w:jc w:val="center"/>
                            </w:pPr>
                          </w:p>
                          <w:p w14:paraId="0BAC049A" w14:textId="61393A85" w:rsidR="0092530B" w:rsidRDefault="0092530B" w:rsidP="0092530B">
                            <w:pPr>
                              <w:jc w:val="center"/>
                            </w:pPr>
                          </w:p>
                          <w:p w14:paraId="6B86F175" w14:textId="32E9F9FC" w:rsidR="0092530B" w:rsidRDefault="0092530B" w:rsidP="0092530B">
                            <w:pPr>
                              <w:jc w:val="center"/>
                            </w:pPr>
                          </w:p>
                          <w:p w14:paraId="5528025A" w14:textId="7AEF0D4F" w:rsidR="0092530B" w:rsidRDefault="0092530B" w:rsidP="0092530B">
                            <w:pPr>
                              <w:jc w:val="center"/>
                            </w:pPr>
                          </w:p>
                          <w:p w14:paraId="3FDE8F01" w14:textId="77777777" w:rsidR="0092530B" w:rsidRDefault="0092530B" w:rsidP="009253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8637D" id="Rectangle 2" o:spid="_x0000_s1033" alt="colored rectangle" style="position:absolute;margin-left:-58.25pt;margin-top:525.2pt;width:611.1pt;height:265.7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" fillcolor="#34aba2 [3206]" stroked="f" strokeweight="2pt">
                <v:textbox>
                  <w:txbxContent>
                    <w:p w14:paraId="13A31E3B" w14:textId="5F91E27C" w:rsidR="0092530B" w:rsidRDefault="0092530B" w:rsidP="0092530B">
                      <w:pPr>
                        <w:jc w:val="center"/>
                      </w:pPr>
                    </w:p>
                    <w:p w14:paraId="7AAAA8A7" w14:textId="0F72FAE6" w:rsidR="0092530B" w:rsidRDefault="0092530B" w:rsidP="0092530B">
                      <w:pPr>
                        <w:jc w:val="center"/>
                      </w:pPr>
                    </w:p>
                    <w:p w14:paraId="490FFC5B" w14:textId="05510EBF" w:rsidR="0092530B" w:rsidRDefault="0092530B" w:rsidP="0092530B">
                      <w:pPr>
                        <w:jc w:val="center"/>
                      </w:pPr>
                    </w:p>
                    <w:p w14:paraId="11AF6724" w14:textId="11149AEF" w:rsidR="0092530B" w:rsidRDefault="0092530B" w:rsidP="0092530B">
                      <w:pPr>
                        <w:jc w:val="center"/>
                      </w:pPr>
                    </w:p>
                    <w:p w14:paraId="5E8887E8" w14:textId="36D2BB41" w:rsidR="0092530B" w:rsidRDefault="0092530B" w:rsidP="0092530B">
                      <w:pPr>
                        <w:jc w:val="center"/>
                      </w:pPr>
                    </w:p>
                    <w:p w14:paraId="4D667CA3" w14:textId="6FC852C0" w:rsidR="0092530B" w:rsidRDefault="0092530B" w:rsidP="0092530B">
                      <w:pPr>
                        <w:jc w:val="center"/>
                      </w:pPr>
                    </w:p>
                    <w:p w14:paraId="731B9246" w14:textId="03C77175" w:rsidR="0092530B" w:rsidRDefault="0092530B" w:rsidP="0092530B">
                      <w:pPr>
                        <w:jc w:val="center"/>
                      </w:pPr>
                    </w:p>
                    <w:p w14:paraId="155849E2" w14:textId="7717154D" w:rsidR="0092530B" w:rsidRDefault="0092530B" w:rsidP="0092530B">
                      <w:pPr>
                        <w:jc w:val="center"/>
                      </w:pPr>
                    </w:p>
                    <w:p w14:paraId="4B991FA3" w14:textId="4C5F8303" w:rsidR="0092530B" w:rsidRDefault="0092530B" w:rsidP="0092530B">
                      <w:pPr>
                        <w:jc w:val="center"/>
                      </w:pPr>
                    </w:p>
                    <w:p w14:paraId="0731D8EB" w14:textId="1E5B6625" w:rsidR="0092530B" w:rsidRDefault="0092530B" w:rsidP="0092530B">
                      <w:pPr>
                        <w:jc w:val="center"/>
                      </w:pPr>
                    </w:p>
                    <w:p w14:paraId="336A6AD1" w14:textId="14909172" w:rsidR="0092530B" w:rsidRDefault="0092530B" w:rsidP="0092530B">
                      <w:pPr>
                        <w:jc w:val="center"/>
                      </w:pPr>
                    </w:p>
                    <w:p w14:paraId="09287AC4" w14:textId="70FA5517" w:rsidR="0092530B" w:rsidRDefault="0092530B" w:rsidP="0092530B">
                      <w:pPr>
                        <w:jc w:val="center"/>
                      </w:pPr>
                    </w:p>
                    <w:p w14:paraId="4E9F53C8" w14:textId="515E0662" w:rsidR="0092530B" w:rsidRDefault="0092530B" w:rsidP="0092530B">
                      <w:pPr>
                        <w:jc w:val="center"/>
                      </w:pPr>
                    </w:p>
                    <w:p w14:paraId="1F27B891" w14:textId="51E059C8" w:rsidR="0092530B" w:rsidRDefault="0092530B" w:rsidP="0092530B">
                      <w:pPr>
                        <w:jc w:val="center"/>
                      </w:pPr>
                    </w:p>
                    <w:p w14:paraId="26E135F5" w14:textId="28DFCBDA" w:rsidR="0092530B" w:rsidRDefault="0092530B" w:rsidP="0092530B">
                      <w:pPr>
                        <w:jc w:val="center"/>
                      </w:pPr>
                    </w:p>
                    <w:p w14:paraId="2C9C277D" w14:textId="7DA3B036" w:rsidR="0092530B" w:rsidRDefault="0092530B" w:rsidP="0092530B">
                      <w:pPr>
                        <w:jc w:val="center"/>
                      </w:pPr>
                    </w:p>
                    <w:p w14:paraId="0BAC049A" w14:textId="61393A85" w:rsidR="0092530B" w:rsidRDefault="0092530B" w:rsidP="0092530B">
                      <w:pPr>
                        <w:jc w:val="center"/>
                      </w:pPr>
                    </w:p>
                    <w:p w14:paraId="6B86F175" w14:textId="32E9F9FC" w:rsidR="0092530B" w:rsidRDefault="0092530B" w:rsidP="0092530B">
                      <w:pPr>
                        <w:jc w:val="center"/>
                      </w:pPr>
                    </w:p>
                    <w:p w14:paraId="5528025A" w14:textId="7AEF0D4F" w:rsidR="0092530B" w:rsidRDefault="0092530B" w:rsidP="0092530B">
                      <w:pPr>
                        <w:jc w:val="center"/>
                      </w:pPr>
                    </w:p>
                    <w:p w14:paraId="3FDE8F01" w14:textId="77777777" w:rsidR="0092530B" w:rsidRDefault="0092530B" w:rsidP="0092530B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50785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893070" wp14:editId="1836ED63">
                <wp:simplePos x="0" y="0"/>
                <wp:positionH relativeFrom="page">
                  <wp:align>right</wp:align>
                </wp:positionH>
                <wp:positionV relativeFrom="paragraph">
                  <wp:posOffset>5389765</wp:posOffset>
                </wp:positionV>
                <wp:extent cx="3215121" cy="346075"/>
                <wp:effectExtent l="0" t="0" r="23495" b="158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121" cy="346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C68AC7" id="Rectangle 11" o:spid="_x0000_s1026" style="position:absolute;margin-left:201.95pt;margin-top:424.4pt;width:253.15pt;height:27.25pt;z-index:2516643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" fillcolor="#0f0d29 [3200]" strokecolor="#070614 [1600]" strokeweight="2pt">
                <w10:wrap anchorx="page"/>
              </v:rect>
            </w:pict>
          </mc:Fallback>
        </mc:AlternateContent>
      </w:r>
      <w:r w:rsidR="0050785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3713D" wp14:editId="3D579D69">
                <wp:simplePos x="0" y="0"/>
                <wp:positionH relativeFrom="leftMargin">
                  <wp:posOffset>-2857673</wp:posOffset>
                </wp:positionH>
                <wp:positionV relativeFrom="paragraph">
                  <wp:posOffset>5388668</wp:posOffset>
                </wp:positionV>
                <wp:extent cx="3305348" cy="346132"/>
                <wp:effectExtent l="0" t="0" r="28575" b="158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348" cy="3461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D4AF5" id="Rectangle 13" o:spid="_x0000_s1026" style="position:absolute;margin-left:-225pt;margin-top:424.3pt;width:260.25pt;height:27.25pt;z-index:25166643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" fillcolor="#0f0d29 [3200]" strokecolor="#070614 [1600]" strokeweight="2pt">
                <w10:wrap anchorx="margin"/>
              </v:rect>
            </w:pict>
          </mc:Fallback>
        </mc:AlternateContent>
      </w:r>
      <w:r w:rsidR="00D077E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FE23B3" wp14:editId="4D18BCB6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76200" t="57150" r="80645" b="9525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DA9924" id="Rectangle 3" o:spid="_x0000_s1026" alt="white rectangle for text on cover" style="position:absolute;margin-left:-16.15pt;margin-top:70.9pt;width:310.15pt;height:651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" fillcolor="#024f75 [3204]" strokecolor="white [3201]" strokeweight="3pt">
                <v:shadow on="t" color="black" opacity="28270f" origin=",.5" offset="0"/>
                <w10:wrap anchory="page"/>
              </v:rect>
            </w:pict>
          </mc:Fallback>
        </mc:AlternateContent>
      </w:r>
      <w:r w:rsidR="00D077E9">
        <w:br w:type="page"/>
      </w:r>
    </w:p>
    <w:p w14:paraId="12F3A793" w14:textId="77777777" w:rsidR="0092530B" w:rsidRDefault="0092530B" w:rsidP="0092530B">
      <w:pPr>
        <w:ind w:left="2160" w:firstLine="720"/>
        <w:rPr>
          <w:rFonts w:ascii="Algerian" w:hAnsi="Algerian"/>
          <w:sz w:val="52"/>
          <w:szCs w:val="52"/>
          <w:u w:val="single"/>
        </w:rPr>
      </w:pPr>
    </w:p>
    <w:p w14:paraId="61E08FAB" w14:textId="77777777" w:rsidR="0092530B" w:rsidRDefault="0092530B" w:rsidP="005E4497">
      <w:pPr>
        <w:rPr>
          <w:rFonts w:ascii="Algerian" w:hAnsi="Algerian"/>
          <w:sz w:val="52"/>
          <w:szCs w:val="52"/>
          <w:u w:val="single"/>
        </w:rPr>
      </w:pPr>
    </w:p>
    <w:p w14:paraId="03359D56" w14:textId="77777777" w:rsidR="0092530B" w:rsidRDefault="0092530B" w:rsidP="0092530B">
      <w:pPr>
        <w:ind w:left="2160" w:firstLine="720"/>
        <w:rPr>
          <w:rFonts w:ascii="Algerian" w:hAnsi="Algerian"/>
          <w:sz w:val="52"/>
          <w:szCs w:val="52"/>
          <w:u w:val="single"/>
        </w:rPr>
      </w:pPr>
    </w:p>
    <w:p w14:paraId="7F0BA080" w14:textId="5A250C3F" w:rsidR="0092530B" w:rsidRPr="0092530B" w:rsidRDefault="0092530B" w:rsidP="0092530B">
      <w:pPr>
        <w:ind w:left="2160" w:firstLine="720"/>
        <w:rPr>
          <w:rFonts w:ascii="Algerian" w:hAnsi="Algerian"/>
          <w:sz w:val="52"/>
          <w:szCs w:val="52"/>
          <w:u w:val="single"/>
        </w:rPr>
      </w:pPr>
      <w:r>
        <w:rPr>
          <w:rFonts w:ascii="Algerian" w:hAnsi="Algerian"/>
          <w:sz w:val="52"/>
          <w:szCs w:val="52"/>
          <w:u w:val="single"/>
        </w:rPr>
        <w:t>1.1</w:t>
      </w:r>
      <w:r w:rsidR="00145EE8">
        <w:rPr>
          <w:rFonts w:ascii="Algerian" w:hAnsi="Algerian"/>
          <w:sz w:val="52"/>
          <w:szCs w:val="52"/>
          <w:u w:val="single"/>
        </w:rPr>
        <w:t xml:space="preserve"> </w:t>
      </w:r>
      <w:r w:rsidRPr="0092530B">
        <w:rPr>
          <w:rFonts w:ascii="Algerian" w:hAnsi="Algerian"/>
          <w:sz w:val="52"/>
          <w:szCs w:val="52"/>
          <w:u w:val="single"/>
        </w:rPr>
        <w:t>CERTIFICATE</w:t>
      </w:r>
    </w:p>
    <w:p w14:paraId="0914F822" w14:textId="77777777" w:rsidR="0092530B" w:rsidRPr="0092530B" w:rsidRDefault="0092530B" w:rsidP="0092530B">
      <w:pPr>
        <w:pStyle w:val="ListParagraph"/>
        <w:ind w:left="420"/>
        <w:rPr>
          <w:rFonts w:ascii="Times New Roman" w:hAnsi="Times New Roman" w:cs="Times New Roman"/>
          <w:b w:val="0"/>
          <w:bCs/>
          <w:sz w:val="40"/>
          <w:szCs w:val="40"/>
        </w:rPr>
      </w:pPr>
    </w:p>
    <w:p w14:paraId="6CE8D0FE" w14:textId="03AE8DF9" w:rsidR="0075689E" w:rsidRDefault="0092530B" w:rsidP="0092530B">
      <w:pPr>
        <w:pStyle w:val="ListParagraph"/>
        <w:ind w:left="420"/>
        <w:jc w:val="both"/>
        <w:rPr>
          <w:rFonts w:ascii="Times New Roman" w:hAnsi="Times New Roman" w:cs="Times New Roman"/>
          <w:sz w:val="40"/>
          <w:szCs w:val="40"/>
        </w:rPr>
      </w:pPr>
      <w:r w:rsidRPr="0092530B">
        <w:rPr>
          <w:rFonts w:ascii="Times New Roman" w:hAnsi="Times New Roman" w:cs="Times New Roman"/>
          <w:sz w:val="40"/>
          <w:szCs w:val="40"/>
        </w:rPr>
        <w:t xml:space="preserve">This is to certify that </w:t>
      </w:r>
      <w:r w:rsidRPr="0092530B">
        <w:rPr>
          <w:rFonts w:ascii="Times New Roman" w:hAnsi="Times New Roman" w:cs="Times New Roman"/>
          <w:sz w:val="40"/>
          <w:szCs w:val="40"/>
          <w:u w:val="single"/>
        </w:rPr>
        <w:t>RIDDHIMA SEN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92530B">
        <w:rPr>
          <w:rFonts w:ascii="Times New Roman" w:hAnsi="Times New Roman" w:cs="Times New Roman"/>
          <w:sz w:val="40"/>
          <w:szCs w:val="40"/>
        </w:rPr>
        <w:t xml:space="preserve">of class 12th has successfully completed the project of Computer science, titled as </w:t>
      </w:r>
      <w:r>
        <w:rPr>
          <w:rFonts w:ascii="Times New Roman" w:hAnsi="Times New Roman" w:cs="Times New Roman"/>
          <w:sz w:val="40"/>
          <w:szCs w:val="40"/>
        </w:rPr>
        <w:t>‘</w:t>
      </w:r>
      <w:r w:rsidRPr="0092530B">
        <w:rPr>
          <w:rFonts w:ascii="Times New Roman" w:hAnsi="Times New Roman" w:cs="Times New Roman"/>
          <w:sz w:val="40"/>
          <w:szCs w:val="40"/>
          <w:u w:val="single"/>
        </w:rPr>
        <w:t>STUDENT DATABASE MANAGEMENT’</w:t>
      </w:r>
      <w:r w:rsidRPr="0092530B">
        <w:rPr>
          <w:rFonts w:ascii="Times New Roman" w:hAnsi="Times New Roman" w:cs="Times New Roman"/>
          <w:sz w:val="40"/>
          <w:szCs w:val="40"/>
        </w:rPr>
        <w:t xml:space="preserve">, for class XII practical examination of the Central Board of Secondary Education for the year 2022-23. </w:t>
      </w:r>
    </w:p>
    <w:p w14:paraId="5A89336A" w14:textId="5C865EEB" w:rsidR="00AC7135" w:rsidRDefault="00AC7135" w:rsidP="0092530B">
      <w:pPr>
        <w:pStyle w:val="ListParagraph"/>
        <w:ind w:left="420"/>
        <w:jc w:val="both"/>
        <w:rPr>
          <w:rFonts w:ascii="Times New Roman" w:hAnsi="Times New Roman" w:cs="Times New Roman"/>
          <w:sz w:val="40"/>
          <w:szCs w:val="40"/>
        </w:rPr>
      </w:pPr>
    </w:p>
    <w:p w14:paraId="29F44F6A" w14:textId="1C975A85" w:rsidR="00AC7135" w:rsidRDefault="00AC7135" w:rsidP="0092530B">
      <w:pPr>
        <w:pStyle w:val="ListParagraph"/>
        <w:ind w:left="420"/>
        <w:jc w:val="both"/>
        <w:rPr>
          <w:rFonts w:ascii="Times New Roman" w:hAnsi="Times New Roman" w:cs="Times New Roman"/>
          <w:sz w:val="40"/>
          <w:szCs w:val="40"/>
        </w:rPr>
      </w:pPr>
    </w:p>
    <w:p w14:paraId="75785EF4" w14:textId="25DFB126" w:rsidR="00AC7135" w:rsidRDefault="00AC7135" w:rsidP="0092530B">
      <w:pPr>
        <w:pStyle w:val="ListParagraph"/>
        <w:ind w:left="420"/>
        <w:jc w:val="both"/>
        <w:rPr>
          <w:rFonts w:ascii="Times New Roman" w:hAnsi="Times New Roman" w:cs="Times New Roman"/>
          <w:sz w:val="40"/>
          <w:szCs w:val="40"/>
        </w:rPr>
      </w:pPr>
    </w:p>
    <w:p w14:paraId="119BD80C" w14:textId="22BC04A6" w:rsidR="00AC7135" w:rsidRDefault="00AC7135" w:rsidP="0092530B">
      <w:pPr>
        <w:pStyle w:val="ListParagraph"/>
        <w:ind w:left="420"/>
        <w:jc w:val="both"/>
        <w:rPr>
          <w:rFonts w:ascii="Times New Roman" w:hAnsi="Times New Roman" w:cs="Times New Roman"/>
          <w:sz w:val="40"/>
          <w:szCs w:val="40"/>
        </w:rPr>
      </w:pPr>
    </w:p>
    <w:p w14:paraId="220B284D" w14:textId="6817D678" w:rsidR="00AC7135" w:rsidRPr="0092530B" w:rsidRDefault="00AC7135" w:rsidP="0092530B">
      <w:pPr>
        <w:pStyle w:val="ListParagraph"/>
        <w:ind w:left="42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Teacher’s Signature</w:t>
      </w:r>
    </w:p>
    <w:p w14:paraId="6960A696" w14:textId="3BE3AACC" w:rsidR="0092530B" w:rsidRPr="0092530B" w:rsidRDefault="0092530B" w:rsidP="0075689E">
      <w:pPr>
        <w:rPr>
          <w:rFonts w:ascii="Times New Roman" w:hAnsi="Times New Roman" w:cs="Times New Roman"/>
          <w:sz w:val="40"/>
          <w:szCs w:val="40"/>
        </w:rPr>
      </w:pPr>
    </w:p>
    <w:p w14:paraId="281C39F0" w14:textId="5DE78041" w:rsidR="0092530B" w:rsidRDefault="0092530B" w:rsidP="0075689E"/>
    <w:p w14:paraId="1530362D" w14:textId="759B19C9" w:rsidR="0092530B" w:rsidRDefault="0092530B" w:rsidP="0075689E"/>
    <w:p w14:paraId="5A39321F" w14:textId="5F44C413" w:rsidR="0092530B" w:rsidRDefault="0092530B" w:rsidP="0075689E"/>
    <w:p w14:paraId="6C22ED8F" w14:textId="13006CEE" w:rsidR="0092530B" w:rsidRDefault="0092530B" w:rsidP="0075689E"/>
    <w:p w14:paraId="125FA22F" w14:textId="79DD8FA1" w:rsidR="0092530B" w:rsidRDefault="0092530B" w:rsidP="0075689E"/>
    <w:p w14:paraId="43DC1A49" w14:textId="6DE933AA" w:rsidR="0092530B" w:rsidRDefault="0092530B" w:rsidP="0075689E"/>
    <w:p w14:paraId="266FF619" w14:textId="3040E1F1" w:rsidR="0092530B" w:rsidRDefault="0092530B" w:rsidP="0075689E"/>
    <w:p w14:paraId="4428B19E" w14:textId="6832D6C8" w:rsidR="0092530B" w:rsidRDefault="0092530B" w:rsidP="0075689E"/>
    <w:p w14:paraId="0166B570" w14:textId="5C4B4A0D" w:rsidR="0092530B" w:rsidRDefault="0092530B" w:rsidP="0075689E"/>
    <w:p w14:paraId="4F64AFB0" w14:textId="64B4C582" w:rsidR="0092530B" w:rsidRDefault="0092530B" w:rsidP="0075689E"/>
    <w:p w14:paraId="0609EC83" w14:textId="45C320BA" w:rsidR="0092530B" w:rsidRDefault="0092530B" w:rsidP="0075689E"/>
    <w:p w14:paraId="69CB4FD1" w14:textId="37C1F35F" w:rsidR="0092530B" w:rsidRDefault="0092530B" w:rsidP="0075689E"/>
    <w:p w14:paraId="3985DD31" w14:textId="5F836330" w:rsidR="0092530B" w:rsidRDefault="0092530B" w:rsidP="0075689E"/>
    <w:p w14:paraId="4E80FFBA" w14:textId="45DF73DD" w:rsidR="0092530B" w:rsidRDefault="0092530B" w:rsidP="0075689E"/>
    <w:p w14:paraId="6B184067" w14:textId="1C6B9F10" w:rsidR="0075689E" w:rsidRDefault="0075689E" w:rsidP="0075689E"/>
    <w:p w14:paraId="699CD3D9" w14:textId="1DD435C9" w:rsidR="0092530B" w:rsidRPr="00676AA8" w:rsidRDefault="00126782" w:rsidP="00145EE8">
      <w:pPr>
        <w:pStyle w:val="ListParagraph"/>
        <w:numPr>
          <w:ilvl w:val="1"/>
          <w:numId w:val="6"/>
        </w:numPr>
        <w:jc w:val="center"/>
        <w:rPr>
          <w:rFonts w:ascii="Algerian" w:hAnsi="Algerian"/>
          <w:sz w:val="48"/>
          <w:szCs w:val="48"/>
          <w:u w:val="single"/>
        </w:rPr>
      </w:pPr>
      <w:r>
        <w:rPr>
          <w:rFonts w:ascii="Algerian" w:hAnsi="Algerian"/>
          <w:sz w:val="48"/>
          <w:szCs w:val="48"/>
          <w:u w:val="single"/>
        </w:rPr>
        <w:t xml:space="preserve"> </w:t>
      </w:r>
      <w:proofErr w:type="spellStart"/>
      <w:r w:rsidR="0092530B" w:rsidRPr="00676AA8">
        <w:rPr>
          <w:rFonts w:ascii="Algerian" w:hAnsi="Algerian"/>
          <w:sz w:val="48"/>
          <w:szCs w:val="48"/>
          <w:u w:val="single"/>
        </w:rPr>
        <w:t>Acknowledge</w:t>
      </w:r>
      <w:r w:rsidR="005008FF">
        <w:rPr>
          <w:rFonts w:ascii="Algerian" w:hAnsi="Algerian"/>
          <w:sz w:val="48"/>
          <w:szCs w:val="48"/>
          <w:u w:val="single"/>
        </w:rPr>
        <w:t>ME</w:t>
      </w:r>
      <w:r w:rsidR="0092530B" w:rsidRPr="00676AA8">
        <w:rPr>
          <w:rFonts w:ascii="Algerian" w:hAnsi="Algerian"/>
          <w:sz w:val="48"/>
          <w:szCs w:val="48"/>
          <w:u w:val="single"/>
        </w:rPr>
        <w:t>nt</w:t>
      </w:r>
      <w:proofErr w:type="spellEnd"/>
    </w:p>
    <w:p w14:paraId="4078145B" w14:textId="77777777" w:rsidR="0092530B" w:rsidRDefault="0092530B" w:rsidP="0092530B">
      <w:pPr>
        <w:pStyle w:val="ListParagraph"/>
        <w:ind w:left="420"/>
      </w:pPr>
    </w:p>
    <w:p w14:paraId="59B1CFCF" w14:textId="77777777" w:rsidR="0092530B" w:rsidRDefault="0092530B" w:rsidP="0092530B">
      <w:pPr>
        <w:pStyle w:val="ListParagraph"/>
        <w:ind w:left="420"/>
      </w:pPr>
    </w:p>
    <w:p w14:paraId="3093190E" w14:textId="77777777" w:rsidR="00BB2484" w:rsidRDefault="0092530B" w:rsidP="0092530B">
      <w:pPr>
        <w:pStyle w:val="ListParagraph"/>
        <w:ind w:left="420"/>
        <w:jc w:val="both"/>
        <w:rPr>
          <w:rStyle w:val="Emphasis"/>
          <w:rFonts w:ascii="Open Sans" w:hAnsi="Open Sans" w:cs="Open Sans"/>
          <w:color w:val="333333"/>
          <w:shd w:val="clear" w:color="auto" w:fill="FFFFFF"/>
        </w:rPr>
      </w:pPr>
      <w:r>
        <w:rPr>
          <w:rStyle w:val="Emphasis"/>
          <w:rFonts w:ascii="Open Sans" w:hAnsi="Open Sans" w:cs="Open Sans"/>
          <w:color w:val="333333"/>
          <w:shd w:val="clear" w:color="auto" w:fill="FFFFFF"/>
        </w:rPr>
        <w:t xml:space="preserve">I would like to express my special thanks of gratitude to my teacher </w:t>
      </w:r>
    </w:p>
    <w:p w14:paraId="157E0F7E" w14:textId="70365570" w:rsidR="0092530B" w:rsidRDefault="0092530B" w:rsidP="0092530B">
      <w:pPr>
        <w:pStyle w:val="ListParagraph"/>
        <w:ind w:left="420"/>
        <w:jc w:val="both"/>
        <w:rPr>
          <w:rStyle w:val="Emphasis"/>
          <w:rFonts w:ascii="Open Sans" w:hAnsi="Open Sans" w:cs="Open Sans"/>
          <w:color w:val="333333"/>
          <w:shd w:val="clear" w:color="auto" w:fill="FFFFFF"/>
        </w:rPr>
      </w:pPr>
      <w:r>
        <w:rPr>
          <w:rStyle w:val="Emphasis"/>
          <w:rFonts w:ascii="Open Sans" w:hAnsi="Open Sans" w:cs="Open Sans"/>
          <w:color w:val="333333"/>
          <w:shd w:val="clear" w:color="auto" w:fill="FFFFFF"/>
        </w:rPr>
        <w:t>(Mrs. Neha Gaur Sharma) who gave me the golden opportunity to do this project on the topic</w:t>
      </w:r>
      <w:r w:rsidR="00BB2484">
        <w:rPr>
          <w:rStyle w:val="Emphasis"/>
          <w:rFonts w:ascii="Open Sans" w:hAnsi="Open Sans" w:cs="Open Sans"/>
          <w:color w:val="333333"/>
          <w:shd w:val="clear" w:color="auto" w:fill="FFFFFF"/>
        </w:rPr>
        <w:t xml:space="preserve">: </w:t>
      </w:r>
      <w:r>
        <w:rPr>
          <w:rStyle w:val="Emphasis"/>
          <w:rFonts w:ascii="Open Sans" w:hAnsi="Open Sans" w:cs="Open Sans"/>
          <w:color w:val="333333"/>
          <w:shd w:val="clear" w:color="auto" w:fill="FFFFFF"/>
        </w:rPr>
        <w:t xml:space="preserve">Student Database Management. While completing this project, I researched and studied the coding language deeply, which involved many new concepts. This was a great learning experience. </w:t>
      </w:r>
    </w:p>
    <w:p w14:paraId="20251FB4" w14:textId="77777777" w:rsidR="0092530B" w:rsidRDefault="0092530B" w:rsidP="0092530B">
      <w:pPr>
        <w:pStyle w:val="ListParagraph"/>
        <w:ind w:left="420"/>
        <w:jc w:val="both"/>
        <w:rPr>
          <w:rStyle w:val="Emphasis"/>
          <w:rFonts w:ascii="Open Sans" w:hAnsi="Open Sans" w:cs="Open Sans"/>
          <w:color w:val="333333"/>
          <w:shd w:val="clear" w:color="auto" w:fill="FFFFFF"/>
        </w:rPr>
      </w:pPr>
      <w:r>
        <w:rPr>
          <w:rFonts w:ascii="Open Sans" w:hAnsi="Open Sans" w:cs="Open Sans"/>
          <w:color w:val="333333"/>
        </w:rPr>
        <w:br/>
      </w:r>
      <w:r>
        <w:rPr>
          <w:rStyle w:val="Emphasis"/>
          <w:rFonts w:ascii="Open Sans" w:hAnsi="Open Sans" w:cs="Open Sans"/>
          <w:color w:val="333333"/>
          <w:shd w:val="clear" w:color="auto" w:fill="FFFFFF"/>
        </w:rPr>
        <w:t>Secondly, I would also like to thank my parents who guided me and advised me to finalize this project within the limited time frame.</w:t>
      </w:r>
    </w:p>
    <w:p w14:paraId="4B3E0871" w14:textId="77777777" w:rsidR="0092530B" w:rsidRDefault="0092530B" w:rsidP="0092530B">
      <w:pPr>
        <w:pStyle w:val="ListParagraph"/>
        <w:ind w:left="420"/>
        <w:rPr>
          <w:rStyle w:val="Emphasis"/>
          <w:rFonts w:ascii="Open Sans" w:hAnsi="Open Sans" w:cs="Open Sans"/>
          <w:color w:val="333333"/>
          <w:shd w:val="clear" w:color="auto" w:fill="FFFFFF"/>
        </w:rPr>
      </w:pPr>
    </w:p>
    <w:p w14:paraId="25D6BEE7" w14:textId="77777777" w:rsidR="0092530B" w:rsidRPr="0075689E" w:rsidRDefault="0092530B" w:rsidP="0092530B">
      <w:pPr>
        <w:pStyle w:val="ListParagraph"/>
        <w:numPr>
          <w:ilvl w:val="0"/>
          <w:numId w:val="2"/>
        </w:numPr>
        <w:rPr>
          <w:rStyle w:val="Emphasis"/>
          <w:i w:val="0"/>
          <w:iCs w:val="0"/>
        </w:rPr>
      </w:pPr>
      <w:proofErr w:type="spellStart"/>
      <w:r>
        <w:rPr>
          <w:rStyle w:val="Emphasis"/>
          <w:rFonts w:ascii="Open Sans" w:hAnsi="Open Sans" w:cs="Open Sans"/>
          <w:color w:val="333333"/>
          <w:shd w:val="clear" w:color="auto" w:fill="FFFFFF"/>
        </w:rPr>
        <w:t>Riddhima</w:t>
      </w:r>
      <w:proofErr w:type="spellEnd"/>
      <w:r>
        <w:rPr>
          <w:rStyle w:val="Emphasis"/>
          <w:rFonts w:ascii="Open Sans" w:hAnsi="Open Sans" w:cs="Open Sans"/>
          <w:color w:val="333333"/>
          <w:shd w:val="clear" w:color="auto" w:fill="FFFFFF"/>
        </w:rPr>
        <w:t xml:space="preserve"> Sen</w:t>
      </w:r>
    </w:p>
    <w:p w14:paraId="3D3478AD" w14:textId="21065C5E" w:rsidR="0075689E" w:rsidRDefault="0075689E" w:rsidP="0075689E"/>
    <w:p w14:paraId="0C123B9F" w14:textId="32860274" w:rsidR="0075689E" w:rsidRDefault="0075689E" w:rsidP="0075689E"/>
    <w:p w14:paraId="5A18DEC0" w14:textId="072657F3" w:rsidR="0075689E" w:rsidRDefault="0075689E" w:rsidP="0075689E"/>
    <w:p w14:paraId="6508C3D7" w14:textId="1C4E02A6" w:rsidR="0075689E" w:rsidRDefault="0075689E" w:rsidP="0075689E"/>
    <w:p w14:paraId="77C85139" w14:textId="5AE0FD61" w:rsidR="0075689E" w:rsidRDefault="0075689E" w:rsidP="0075689E"/>
    <w:p w14:paraId="04654DE1" w14:textId="2ADD11C9" w:rsidR="0075689E" w:rsidRDefault="0075689E" w:rsidP="0075689E"/>
    <w:p w14:paraId="7E001226" w14:textId="63C53C9B" w:rsidR="0092530B" w:rsidRDefault="0092530B" w:rsidP="0075689E"/>
    <w:p w14:paraId="20B2E971" w14:textId="0AB25372" w:rsidR="0092530B" w:rsidRDefault="0092530B" w:rsidP="0075689E"/>
    <w:p w14:paraId="7637E326" w14:textId="5912257C" w:rsidR="0092530B" w:rsidRDefault="0092530B" w:rsidP="0075689E"/>
    <w:p w14:paraId="2834E97A" w14:textId="10EDC896" w:rsidR="0092530B" w:rsidRDefault="0092530B" w:rsidP="0075689E"/>
    <w:p w14:paraId="0D34DF1D" w14:textId="40600CFD" w:rsidR="0092530B" w:rsidRDefault="0092530B" w:rsidP="0075689E"/>
    <w:p w14:paraId="3FDF1B41" w14:textId="6D25622E" w:rsidR="0092530B" w:rsidRDefault="0092530B" w:rsidP="0075689E"/>
    <w:p w14:paraId="02412366" w14:textId="3231B6C6" w:rsidR="0075689E" w:rsidRDefault="006703D3" w:rsidP="0075689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0F2D2E" wp14:editId="779130F1">
                <wp:simplePos x="0" y="0"/>
                <wp:positionH relativeFrom="column">
                  <wp:posOffset>293370</wp:posOffset>
                </wp:positionH>
                <wp:positionV relativeFrom="paragraph">
                  <wp:posOffset>238125</wp:posOffset>
                </wp:positionV>
                <wp:extent cx="5273040" cy="8336280"/>
                <wp:effectExtent l="57150" t="57150" r="60960" b="23507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040" cy="833628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9C81A" id="Rectangle 25" o:spid="_x0000_s1026" style="position:absolute;margin-left:23.1pt;margin-top:18.75pt;width:415.2pt;height:656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" fillcolor="#34aba2 [3209]" stroked="f">
                <v:fill color2="#4ec9bf [2585]" rotate="t" angle="180" colors="0 #0db6a9;40632f #25baaf;1 #77ccc3" focus="100%" type="gradient"/>
              </v:rect>
            </w:pict>
          </mc:Fallback>
        </mc:AlternateContent>
      </w:r>
      <w:r w:rsidR="00A54EA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A42293" wp14:editId="402E75C8">
                <wp:simplePos x="0" y="0"/>
                <wp:positionH relativeFrom="column">
                  <wp:posOffset>2907347</wp:posOffset>
                </wp:positionH>
                <wp:positionV relativeFrom="paragraph">
                  <wp:posOffset>-1053147</wp:posOffset>
                </wp:positionV>
                <wp:extent cx="45085" cy="5303520"/>
                <wp:effectExtent l="0" t="317" r="11747" b="11748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085" cy="5303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BD316" id="Rectangle 30" o:spid="_x0000_s1026" style="position:absolute;margin-left:228.9pt;margin-top:-82.9pt;width:3.55pt;height:417.6pt;rotation:-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" fillcolor="#024f75 [3204]" strokecolor="#012639 [1604]" strokeweight="2pt"/>
            </w:pict>
          </mc:Fallback>
        </mc:AlternateContent>
      </w:r>
      <w:r w:rsidR="00EF09C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3B50C0" wp14:editId="10032A3B">
                <wp:simplePos x="0" y="0"/>
                <wp:positionH relativeFrom="column">
                  <wp:posOffset>297180</wp:posOffset>
                </wp:positionH>
                <wp:positionV relativeFrom="paragraph">
                  <wp:posOffset>232410</wp:posOffset>
                </wp:positionV>
                <wp:extent cx="5253990" cy="739140"/>
                <wp:effectExtent l="0" t="0" r="22860" b="228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399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0C2C2" w14:textId="29B57A31" w:rsidR="0092530B" w:rsidRDefault="0092530B" w:rsidP="0092530B">
                            <w:pPr>
                              <w:jc w:val="center"/>
                            </w:pPr>
                          </w:p>
                          <w:p w14:paraId="321D7A0D" w14:textId="2FE00CCE" w:rsidR="0092530B" w:rsidRDefault="0092530B" w:rsidP="0092530B">
                            <w:pPr>
                              <w:jc w:val="center"/>
                            </w:pPr>
                          </w:p>
                          <w:p w14:paraId="41580AA3" w14:textId="77777777" w:rsidR="0092530B" w:rsidRDefault="0092530B" w:rsidP="009253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B50C0" id="Rectangle 26" o:spid="_x0000_s1034" style="position:absolute;margin-left:23.4pt;margin-top:18.3pt;width:413.7pt;height:58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" fillcolor="#024f75 [3204]" strokecolor="#012639 [1604]" strokeweight="2pt">
                <v:textbox>
                  <w:txbxContent>
                    <w:p w14:paraId="23D0C2C2" w14:textId="29B57A31" w:rsidR="0092530B" w:rsidRDefault="0092530B" w:rsidP="0092530B">
                      <w:pPr>
                        <w:jc w:val="center"/>
                      </w:pPr>
                    </w:p>
                    <w:p w14:paraId="321D7A0D" w14:textId="2FE00CCE" w:rsidR="0092530B" w:rsidRDefault="0092530B" w:rsidP="0092530B">
                      <w:pPr>
                        <w:jc w:val="center"/>
                      </w:pPr>
                    </w:p>
                    <w:p w14:paraId="41580AA3" w14:textId="77777777" w:rsidR="0092530B" w:rsidRDefault="0092530B" w:rsidP="009253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F09C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6587CF" wp14:editId="4F845460">
                <wp:simplePos x="0" y="0"/>
                <wp:positionH relativeFrom="column">
                  <wp:posOffset>1329690</wp:posOffset>
                </wp:positionH>
                <wp:positionV relativeFrom="paragraph">
                  <wp:posOffset>32385</wp:posOffset>
                </wp:positionV>
                <wp:extent cx="3169920" cy="628650"/>
                <wp:effectExtent l="95250" t="57150" r="106680" b="1524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5EAFF" w14:textId="3781C969" w:rsidR="00EF09C2" w:rsidRPr="00A54EAA" w:rsidRDefault="00EF09C2" w:rsidP="00EF09C2">
                            <w:pPr>
                              <w:jc w:val="center"/>
                              <w:rPr>
                                <w:rFonts w:ascii="Algerian" w:hAnsi="Algerian"/>
                                <w:color w:val="AED3EB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54EAA">
                              <w:rPr>
                                <w:rFonts w:ascii="Algerian" w:hAnsi="Algerian"/>
                                <w:color w:val="AED3EB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587CF" id="Text Box 27" o:spid="_x0000_s1035" type="#_x0000_t202" style="position:absolute;margin-left:104.7pt;margin-top:2.55pt;width:249.6pt;height:49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" fillcolor="#0f0d29 [3200]" strokecolor="#0f0d29 [3200]" strokeweight="1pt">
                <v:fill color2="#28236e [2576]" rotate="t" angle="180" colors="0 #05022a;40632f #0c092c;1 #7c7c81" focus="100%" type="gradient"/>
                <v:shadow on="t" color="black" opacity="40092f" origin=",.5" offset="0,3pt"/>
                <v:textbox>
                  <w:txbxContent>
                    <w:p w14:paraId="1A95EAFF" w14:textId="3781C969" w:rsidR="00EF09C2" w:rsidRPr="00A54EAA" w:rsidRDefault="00EF09C2" w:rsidP="00EF09C2">
                      <w:pPr>
                        <w:jc w:val="center"/>
                        <w:rPr>
                          <w:rFonts w:ascii="Algerian" w:hAnsi="Algerian"/>
                          <w:color w:val="AED3EB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54EAA">
                        <w:rPr>
                          <w:rFonts w:ascii="Algerian" w:hAnsi="Algerian"/>
                          <w:color w:val="AED3EB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INDEX</w:t>
                      </w:r>
                    </w:p>
                  </w:txbxContent>
                </v:textbox>
              </v:shape>
            </w:pict>
          </mc:Fallback>
        </mc:AlternateContent>
      </w:r>
    </w:p>
    <w:p w14:paraId="549806A2" w14:textId="77777777" w:rsidR="00676AA8" w:rsidRDefault="00676AA8" w:rsidP="0075689E"/>
    <w:p w14:paraId="16E8607A" w14:textId="1D92CE5E" w:rsidR="0075689E" w:rsidRDefault="006703D3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A05BEF" wp14:editId="21BAD8F7">
                <wp:simplePos x="0" y="0"/>
                <wp:positionH relativeFrom="column">
                  <wp:posOffset>3108960</wp:posOffset>
                </wp:positionH>
                <wp:positionV relativeFrom="paragraph">
                  <wp:posOffset>203835</wp:posOffset>
                </wp:positionV>
                <wp:extent cx="60960" cy="8077200"/>
                <wp:effectExtent l="0" t="0" r="1524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807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54758" id="Rectangle 29" o:spid="_x0000_s1026" style="position:absolute;margin-left:244.8pt;margin-top:16.05pt;width:4.8pt;height:6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" fillcolor="#024f75 [3204]" strokecolor="#012639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DD9F61" wp14:editId="2AEEB3A0">
                <wp:simplePos x="0" y="0"/>
                <wp:positionH relativeFrom="column">
                  <wp:posOffset>768986</wp:posOffset>
                </wp:positionH>
                <wp:positionV relativeFrom="paragraph">
                  <wp:posOffset>234315</wp:posOffset>
                </wp:positionV>
                <wp:extent cx="45719" cy="8077200"/>
                <wp:effectExtent l="0" t="0" r="1206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07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65104" id="Rectangle 28" o:spid="_x0000_s1026" style="position:absolute;margin-left:60.55pt;margin-top:18.45pt;width:3.6pt;height:6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" fillcolor="#024f75 [3204]" strokecolor="#012639 [1604]" strokeweight="2pt"/>
            </w:pict>
          </mc:Fallback>
        </mc:AlternateContent>
      </w:r>
    </w:p>
    <w:p w14:paraId="5E540EAF" w14:textId="23BAC016" w:rsidR="0075689E" w:rsidRDefault="00D15395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4931C1" wp14:editId="165599A9">
                <wp:simplePos x="0" y="0"/>
                <wp:positionH relativeFrom="column">
                  <wp:posOffset>236220</wp:posOffset>
                </wp:positionH>
                <wp:positionV relativeFrom="paragraph">
                  <wp:posOffset>224790</wp:posOffset>
                </wp:positionV>
                <wp:extent cx="548640" cy="293687"/>
                <wp:effectExtent l="0" t="0" r="381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9368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EDE41" w14:textId="19B5D32F" w:rsidR="00A54EAA" w:rsidRDefault="00A54EAA">
                            <w:proofErr w:type="spellStart"/>
                            <w:proofErr w:type="gramStart"/>
                            <w:r>
                              <w:t>S.No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4931C1" id="Text Box 31" o:spid="_x0000_s1036" type="#_x0000_t202" style="position:absolute;margin-left:18.6pt;margin-top:17.7pt;width:43.2pt;height:23.1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" fillcolor="#34aba2 [3206]" stroked="f">
                <v:fill opacity="32896f"/>
                <v:textbox>
                  <w:txbxContent>
                    <w:p w14:paraId="67DEDE41" w14:textId="19B5D32F" w:rsidR="00A54EAA" w:rsidRDefault="00A54EAA">
                      <w:proofErr w:type="spellStart"/>
                      <w:proofErr w:type="gramStart"/>
                      <w:r>
                        <w:t>S.No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54EA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7C93EB" wp14:editId="23816CC0">
                <wp:simplePos x="0" y="0"/>
                <wp:positionH relativeFrom="column">
                  <wp:posOffset>3246120</wp:posOffset>
                </wp:positionH>
                <wp:positionV relativeFrom="paragraph">
                  <wp:posOffset>11430</wp:posOffset>
                </wp:positionV>
                <wp:extent cx="2148840" cy="358140"/>
                <wp:effectExtent l="0" t="0" r="381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35814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62800" w14:textId="64D432BE" w:rsidR="00A54EAA" w:rsidRPr="00A54EAA" w:rsidRDefault="00A54EAA" w:rsidP="00A54EAA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PAGE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C93EB" id="Text Box 33" o:spid="_x0000_s1037" type="#_x0000_t202" style="position:absolute;margin-left:255.6pt;margin-top:.9pt;width:169.2pt;height:28.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" fillcolor="#0f0d29 [3200]" stroked="f">
                <v:fill opacity="32896f"/>
                <v:textbox>
                  <w:txbxContent>
                    <w:p w14:paraId="00A62800" w14:textId="64D432BE" w:rsidR="00A54EAA" w:rsidRPr="00A54EAA" w:rsidRDefault="00A54EAA" w:rsidP="00A54EAA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PAGE NO.</w:t>
                      </w:r>
                    </w:p>
                  </w:txbxContent>
                </v:textbox>
              </v:shape>
            </w:pict>
          </mc:Fallback>
        </mc:AlternateContent>
      </w:r>
      <w:r w:rsidR="00A54EA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CA5DC7" wp14:editId="2207C075">
                <wp:simplePos x="0" y="0"/>
                <wp:positionH relativeFrom="column">
                  <wp:posOffset>876300</wp:posOffset>
                </wp:positionH>
                <wp:positionV relativeFrom="paragraph">
                  <wp:posOffset>14923</wp:posOffset>
                </wp:positionV>
                <wp:extent cx="2148840" cy="358140"/>
                <wp:effectExtent l="0" t="0" r="3810" b="381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35814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9DFC1" w14:textId="088D5A96" w:rsidR="00A54EAA" w:rsidRPr="00A54EAA" w:rsidRDefault="00A54EAA" w:rsidP="00A54EAA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A54EAA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TOPIC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A5DC7" id="Text Box 32" o:spid="_x0000_s1038" type="#_x0000_t202" style="position:absolute;margin-left:69pt;margin-top:1.2pt;width:169.2pt;height:28.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" fillcolor="#0f0d29 [3200]" stroked="f">
                <v:fill opacity="32896f"/>
                <v:textbox>
                  <w:txbxContent>
                    <w:p w14:paraId="2449DFC1" w14:textId="088D5A96" w:rsidR="00A54EAA" w:rsidRPr="00A54EAA" w:rsidRDefault="00A54EAA" w:rsidP="00A54EAA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A54EAA">
                        <w:rPr>
                          <w:color w:val="FFFFFF" w:themeColor="background1"/>
                          <w:sz w:val="44"/>
                          <w:szCs w:val="44"/>
                        </w:rPr>
                        <w:t>TOPIC</w:t>
                      </w:r>
                    </w:p>
                  </w:txbxContent>
                </v:textbox>
              </v:shape>
            </w:pict>
          </mc:Fallback>
        </mc:AlternateContent>
      </w:r>
    </w:p>
    <w:p w14:paraId="54E2FFC6" w14:textId="237B3AAE" w:rsidR="0075689E" w:rsidRDefault="0075689E" w:rsidP="0075689E"/>
    <w:p w14:paraId="4986E054" w14:textId="760AF1D7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FFF05B" wp14:editId="4E5DEFE5">
                <wp:simplePos x="0" y="0"/>
                <wp:positionH relativeFrom="column">
                  <wp:posOffset>3204210</wp:posOffset>
                </wp:positionH>
                <wp:positionV relativeFrom="paragraph">
                  <wp:posOffset>83185</wp:posOffset>
                </wp:positionV>
                <wp:extent cx="2228850" cy="411480"/>
                <wp:effectExtent l="95250" t="57150" r="114300" b="16002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A31BA" w14:textId="01443A94" w:rsidR="00EC5BEF" w:rsidRPr="002D680E" w:rsidRDefault="00EC5BEF" w:rsidP="00EC5BE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FFF05B" id="Text Box 46" o:spid="_x0000_s1039" type="#_x0000_t202" style="position:absolute;margin-left:252.3pt;margin-top:6.55pt;width:175.5pt;height:32.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5CAA31BA" w14:textId="01443A94" w:rsidR="00EC5BEF" w:rsidRPr="002D680E" w:rsidRDefault="00EC5BEF" w:rsidP="00EC5BE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6242D2" wp14:editId="3D29185B">
                <wp:simplePos x="0" y="0"/>
                <wp:positionH relativeFrom="column">
                  <wp:posOffset>281940</wp:posOffset>
                </wp:positionH>
                <wp:positionV relativeFrom="paragraph">
                  <wp:posOffset>67945</wp:posOffset>
                </wp:positionV>
                <wp:extent cx="457200" cy="411480"/>
                <wp:effectExtent l="95250" t="57150" r="114300" b="1600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B3BBD" w14:textId="6A0F870A" w:rsidR="00A54EAA" w:rsidRPr="00A54EAA" w:rsidRDefault="00A54EA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54EAA">
                              <w:rPr>
                                <w:sz w:val="40"/>
                                <w:szCs w:val="40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242D2" id="Text Box 34" o:spid="_x0000_s1040" type="#_x0000_t202" style="position:absolute;margin-left:22.2pt;margin-top:5.35pt;width:36pt;height:32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3F1B3BBD" w14:textId="6A0F870A" w:rsidR="00A54EAA" w:rsidRPr="00A54EAA" w:rsidRDefault="00A54EAA">
                      <w:pPr>
                        <w:rPr>
                          <w:sz w:val="40"/>
                          <w:szCs w:val="40"/>
                        </w:rPr>
                      </w:pPr>
                      <w:r w:rsidRPr="00A54EAA">
                        <w:rPr>
                          <w:sz w:val="40"/>
                          <w:szCs w:val="40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DBB71F" wp14:editId="5FA29F1A">
                <wp:simplePos x="0" y="0"/>
                <wp:positionH relativeFrom="column">
                  <wp:posOffset>849630</wp:posOffset>
                </wp:positionH>
                <wp:positionV relativeFrom="paragraph">
                  <wp:posOffset>71755</wp:posOffset>
                </wp:positionV>
                <wp:extent cx="2228850" cy="411480"/>
                <wp:effectExtent l="95250" t="57150" r="114300" b="1600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012CD" w14:textId="44790A2C" w:rsidR="002D680E" w:rsidRPr="002D680E" w:rsidRDefault="002D680E" w:rsidP="002D680E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2D680E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COVER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DBB71F" id="Text Box 40" o:spid="_x0000_s1041" type="#_x0000_t202" style="position:absolute;margin-left:66.9pt;margin-top:5.65pt;width:175.5pt;height:32.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52C012CD" w14:textId="44790A2C" w:rsidR="002D680E" w:rsidRPr="002D680E" w:rsidRDefault="002D680E" w:rsidP="002D680E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2D680E">
                        <w:rPr>
                          <w:color w:val="FFFFFF" w:themeColor="background1"/>
                          <w:sz w:val="40"/>
                          <w:szCs w:val="40"/>
                        </w:rPr>
                        <w:t>COVER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2A0CCFE9" w14:textId="76745F20" w:rsidR="0075689E" w:rsidRDefault="0075689E" w:rsidP="0075689E"/>
    <w:p w14:paraId="7AAFD605" w14:textId="2C98338D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C820B7" wp14:editId="7794CB59">
                <wp:simplePos x="0" y="0"/>
                <wp:positionH relativeFrom="column">
                  <wp:posOffset>3227070</wp:posOffset>
                </wp:positionH>
                <wp:positionV relativeFrom="paragraph">
                  <wp:posOffset>197485</wp:posOffset>
                </wp:positionV>
                <wp:extent cx="2228850" cy="411480"/>
                <wp:effectExtent l="95250" t="57150" r="114300" b="16002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C7CCA" w14:textId="4FD8B4E3" w:rsidR="00EC5BEF" w:rsidRPr="002D680E" w:rsidRDefault="00EC5BEF" w:rsidP="00EC5BE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820B7" id="Text Box 47" o:spid="_x0000_s1042" type="#_x0000_t202" style="position:absolute;margin-left:254.1pt;margin-top:15.55pt;width:175.5pt;height:32.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549C7CCA" w14:textId="4FD8B4E3" w:rsidR="00EC5BEF" w:rsidRPr="002D680E" w:rsidRDefault="00EC5BEF" w:rsidP="00EC5BE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240E1B" wp14:editId="084BD237">
                <wp:simplePos x="0" y="0"/>
                <wp:positionH relativeFrom="column">
                  <wp:posOffset>292100</wp:posOffset>
                </wp:positionH>
                <wp:positionV relativeFrom="paragraph">
                  <wp:posOffset>144145</wp:posOffset>
                </wp:positionV>
                <wp:extent cx="457200" cy="411480"/>
                <wp:effectExtent l="95250" t="57150" r="114300" b="1600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06E5E" w14:textId="2DEE1D69" w:rsidR="00A54EAA" w:rsidRPr="00A54EAA" w:rsidRDefault="002D680E" w:rsidP="00A54EA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A54EAA"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40E1B" id="Text Box 35" o:spid="_x0000_s1043" type="#_x0000_t202" style="position:absolute;margin-left:23pt;margin-top:11.35pt;width:36pt;height:32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0AF06E5E" w14:textId="2DEE1D69" w:rsidR="00A54EAA" w:rsidRPr="00A54EAA" w:rsidRDefault="002D680E" w:rsidP="00A54EAA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</w:t>
                      </w:r>
                      <w:r w:rsidR="00A54EAA"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A27880" wp14:editId="21C40869">
                <wp:simplePos x="0" y="0"/>
                <wp:positionH relativeFrom="column">
                  <wp:posOffset>830580</wp:posOffset>
                </wp:positionH>
                <wp:positionV relativeFrom="paragraph">
                  <wp:posOffset>182245</wp:posOffset>
                </wp:positionV>
                <wp:extent cx="2228850" cy="411480"/>
                <wp:effectExtent l="95250" t="57150" r="114300" b="1600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11D98" w14:textId="5E3A2E33" w:rsidR="002D680E" w:rsidRPr="006703D3" w:rsidRDefault="006703D3" w:rsidP="002D680E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6703D3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A27880" id="Text Box 41" o:spid="_x0000_s1044" type="#_x0000_t202" style="position:absolute;margin-left:65.4pt;margin-top:14.35pt;width:175.5pt;height:32.4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12D11D98" w14:textId="5E3A2E33" w:rsidR="002D680E" w:rsidRPr="006703D3" w:rsidRDefault="006703D3" w:rsidP="002D680E">
                      <w:pPr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6703D3">
                        <w:rPr>
                          <w:color w:val="FFFFFF" w:themeColor="background1"/>
                          <w:sz w:val="36"/>
                          <w:szCs w:val="36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</w:p>
    <w:p w14:paraId="47C1C130" w14:textId="0DF935F8" w:rsidR="0075689E" w:rsidRDefault="0075689E" w:rsidP="0075689E"/>
    <w:p w14:paraId="3BD67DB4" w14:textId="0BC17828" w:rsidR="0075689E" w:rsidRDefault="0075689E" w:rsidP="0075689E"/>
    <w:p w14:paraId="7793D781" w14:textId="4365C4EC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2EC1EE7" wp14:editId="5FFD65A8">
                <wp:simplePos x="0" y="0"/>
                <wp:positionH relativeFrom="column">
                  <wp:posOffset>3219450</wp:posOffset>
                </wp:positionH>
                <wp:positionV relativeFrom="paragraph">
                  <wp:posOffset>43180</wp:posOffset>
                </wp:positionV>
                <wp:extent cx="2228850" cy="411480"/>
                <wp:effectExtent l="95250" t="57150" r="114300" b="16002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B3DB7" w14:textId="443B87DB" w:rsidR="00EC5BEF" w:rsidRPr="002D680E" w:rsidRDefault="0026000A" w:rsidP="00EC5BE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3</w:t>
                            </w:r>
                            <w:r w:rsidR="00EC5BEF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EC1EE7" id="Text Box 48" o:spid="_x0000_s1045" type="#_x0000_t202" style="position:absolute;margin-left:253.5pt;margin-top:3.4pt;width:175.5pt;height:32.4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055B3DB7" w14:textId="443B87DB" w:rsidR="00EC5BEF" w:rsidRPr="002D680E" w:rsidRDefault="0026000A" w:rsidP="00EC5BE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3</w:t>
                      </w:r>
                      <w:r w:rsidR="00EC5BEF">
                        <w:rPr>
                          <w:color w:val="FFFFFF" w:themeColor="background1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05B604" wp14:editId="1BF4406F">
                <wp:simplePos x="0" y="0"/>
                <wp:positionH relativeFrom="column">
                  <wp:posOffset>262890</wp:posOffset>
                </wp:positionH>
                <wp:positionV relativeFrom="paragraph">
                  <wp:posOffset>43180</wp:posOffset>
                </wp:positionV>
                <wp:extent cx="457200" cy="411480"/>
                <wp:effectExtent l="95250" t="57150" r="114300" b="16002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07324" w14:textId="31A034C1" w:rsidR="00A54EAA" w:rsidRPr="00A54EAA" w:rsidRDefault="002D680E" w:rsidP="00A54EA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A54EAA"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5B604" id="Text Box 36" o:spid="_x0000_s1046" type="#_x0000_t202" style="position:absolute;margin-left:20.7pt;margin-top:3.4pt;width:36pt;height:32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50207324" w14:textId="31A034C1" w:rsidR="00A54EAA" w:rsidRPr="00A54EAA" w:rsidRDefault="002D680E" w:rsidP="00A54EAA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  <w:r w:rsidR="00A54EAA"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970CEC" wp14:editId="1B4BAD34">
                <wp:simplePos x="0" y="0"/>
                <wp:positionH relativeFrom="column">
                  <wp:posOffset>849630</wp:posOffset>
                </wp:positionH>
                <wp:positionV relativeFrom="paragraph">
                  <wp:posOffset>58420</wp:posOffset>
                </wp:positionV>
                <wp:extent cx="2228850" cy="411480"/>
                <wp:effectExtent l="95250" t="57150" r="114300" b="16002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68A2F" w14:textId="3EB7A78D" w:rsidR="002D680E" w:rsidRPr="002D680E" w:rsidRDefault="002D680E" w:rsidP="002D680E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703D3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A</w:t>
                            </w:r>
                            <w:r w:rsidR="006703D3" w:rsidRPr="006703D3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970CEC" id="Text Box 42" o:spid="_x0000_s1047" type="#_x0000_t202" style="position:absolute;margin-left:66.9pt;margin-top:4.6pt;width:175.5pt;height:32.4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42668A2F" w14:textId="3EB7A78D" w:rsidR="002D680E" w:rsidRPr="002D680E" w:rsidRDefault="002D680E" w:rsidP="002D680E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6703D3">
                        <w:rPr>
                          <w:color w:val="FFFFFF" w:themeColor="background1"/>
                          <w:sz w:val="32"/>
                          <w:szCs w:val="32"/>
                        </w:rPr>
                        <w:t>A</w:t>
                      </w:r>
                      <w:r w:rsidR="006703D3" w:rsidRPr="006703D3">
                        <w:rPr>
                          <w:color w:val="FFFFFF" w:themeColor="background1"/>
                          <w:sz w:val="32"/>
                          <w:szCs w:val="32"/>
                        </w:rPr>
                        <w:t>CKNOWLEDGEMENT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1B72AE5" w14:textId="5219D0A2" w:rsidR="0075689E" w:rsidRDefault="0075689E" w:rsidP="0075689E"/>
    <w:p w14:paraId="0FFDD047" w14:textId="3E09F48A" w:rsidR="0075689E" w:rsidRDefault="0026000A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37BDD0" wp14:editId="0ACABAB2">
                <wp:simplePos x="0" y="0"/>
                <wp:positionH relativeFrom="column">
                  <wp:posOffset>834390</wp:posOffset>
                </wp:positionH>
                <wp:positionV relativeFrom="paragraph">
                  <wp:posOffset>66040</wp:posOffset>
                </wp:positionV>
                <wp:extent cx="2228850" cy="727710"/>
                <wp:effectExtent l="95250" t="57150" r="114300" b="14859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7277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00C88" w14:textId="7C19AEBF" w:rsidR="002D680E" w:rsidRPr="002D680E" w:rsidRDefault="006703D3" w:rsidP="002D680E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ABSTRACT</w:t>
                            </w:r>
                            <w:r w:rsidR="0026000A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AND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7BDD0" id="Text Box 43" o:spid="_x0000_s1048" type="#_x0000_t202" style="position:absolute;margin-left:65.7pt;margin-top:5.2pt;width:175.5pt;height:57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48D00C88" w14:textId="7C19AEBF" w:rsidR="002D680E" w:rsidRPr="002D680E" w:rsidRDefault="006703D3" w:rsidP="002D680E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ABSTRACT</w:t>
                      </w:r>
                      <w:r w:rsidR="0026000A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AND DESCRIPTION</w:t>
                      </w:r>
                    </w:p>
                  </w:txbxContent>
                </v:textbox>
              </v:shape>
            </w:pict>
          </mc:Fallback>
        </mc:AlternateContent>
      </w:r>
      <w:r w:rsidR="00DD5E7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1818AC" wp14:editId="09224A30">
                <wp:simplePos x="0" y="0"/>
                <wp:positionH relativeFrom="column">
                  <wp:posOffset>3204210</wp:posOffset>
                </wp:positionH>
                <wp:positionV relativeFrom="paragraph">
                  <wp:posOffset>138430</wp:posOffset>
                </wp:positionV>
                <wp:extent cx="2228850" cy="411480"/>
                <wp:effectExtent l="95250" t="57150" r="114300" b="16002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D9310" w14:textId="07FA4722" w:rsidR="00EC5BEF" w:rsidRPr="002D680E" w:rsidRDefault="00EC5BEF" w:rsidP="00EC5BE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5.</w:t>
                            </w:r>
                            <w:r w:rsidR="0042721B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6000A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-</w:t>
                            </w:r>
                            <w:r w:rsidR="00B240B8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6000A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1818AC" id="Text Box 49" o:spid="_x0000_s1049" type="#_x0000_t202" style="position:absolute;margin-left:252.3pt;margin-top:10.9pt;width:175.5pt;height:32.4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466D9310" w14:textId="07FA4722" w:rsidR="00EC5BEF" w:rsidRPr="002D680E" w:rsidRDefault="00EC5BEF" w:rsidP="00EC5BE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5.</w:t>
                      </w:r>
                      <w:r w:rsidR="0042721B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26000A">
                        <w:rPr>
                          <w:color w:val="FFFFFF" w:themeColor="background1"/>
                          <w:sz w:val="40"/>
                          <w:szCs w:val="40"/>
                        </w:rPr>
                        <w:t>-</w:t>
                      </w:r>
                      <w:r w:rsidR="00B240B8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26000A">
                        <w:rPr>
                          <w:color w:val="FFFFFF" w:themeColor="background1"/>
                          <w:sz w:val="40"/>
                          <w:szCs w:val="40"/>
                        </w:rPr>
                        <w:t>6.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86222D" wp14:editId="78F74212">
                <wp:simplePos x="0" y="0"/>
                <wp:positionH relativeFrom="column">
                  <wp:posOffset>292735</wp:posOffset>
                </wp:positionH>
                <wp:positionV relativeFrom="paragraph">
                  <wp:posOffset>168910</wp:posOffset>
                </wp:positionV>
                <wp:extent cx="457200" cy="411480"/>
                <wp:effectExtent l="95250" t="57150" r="114300" b="1600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32422" w14:textId="339560A9" w:rsidR="00A54EAA" w:rsidRPr="00A54EAA" w:rsidRDefault="002D680E" w:rsidP="00A54EA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 w:rsidR="00A54EAA"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6222D" id="Text Box 37" o:spid="_x0000_s1050" type="#_x0000_t202" style="position:absolute;margin-left:23.05pt;margin-top:13.3pt;width:36pt;height:32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3F532422" w14:textId="339560A9" w:rsidR="00A54EAA" w:rsidRPr="00A54EAA" w:rsidRDefault="002D680E" w:rsidP="00A54EAA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 w:rsidR="00A54EAA"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AE3CD47" w14:textId="37CE5AF8" w:rsidR="0075689E" w:rsidRDefault="0075689E" w:rsidP="0075689E"/>
    <w:p w14:paraId="157D5217" w14:textId="0247FFB7" w:rsidR="0075689E" w:rsidRDefault="0075689E" w:rsidP="0075689E"/>
    <w:p w14:paraId="68B6CD34" w14:textId="6F863C04" w:rsidR="0075689E" w:rsidRDefault="001A3600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E79661" wp14:editId="228D39AE">
                <wp:simplePos x="0" y="0"/>
                <wp:positionH relativeFrom="column">
                  <wp:posOffset>842010</wp:posOffset>
                </wp:positionH>
                <wp:positionV relativeFrom="paragraph">
                  <wp:posOffset>113665</wp:posOffset>
                </wp:positionV>
                <wp:extent cx="2228850" cy="887730"/>
                <wp:effectExtent l="95250" t="57150" r="114300" b="16002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8877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5242B" w14:textId="13F649E1" w:rsidR="002D680E" w:rsidRPr="002D680E" w:rsidRDefault="006703D3" w:rsidP="002D680E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HARDWARE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79661" id="Text Box 44" o:spid="_x0000_s1051" type="#_x0000_t202" style="position:absolute;margin-left:66.3pt;margin-top:8.95pt;width:175.5pt;height:69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5325242B" w14:textId="13F649E1" w:rsidR="002D680E" w:rsidRPr="002D680E" w:rsidRDefault="006703D3" w:rsidP="002D680E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HARDWARE REQUIREMENTS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B84E74" wp14:editId="553A71D1">
                <wp:simplePos x="0" y="0"/>
                <wp:positionH relativeFrom="column">
                  <wp:posOffset>285115</wp:posOffset>
                </wp:positionH>
                <wp:positionV relativeFrom="paragraph">
                  <wp:posOffset>243205</wp:posOffset>
                </wp:positionV>
                <wp:extent cx="457200" cy="411480"/>
                <wp:effectExtent l="95250" t="57150" r="114300" b="16002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1DEC8" w14:textId="0B09C5A1" w:rsidR="00A54EAA" w:rsidRPr="00A54EAA" w:rsidRDefault="002D680E" w:rsidP="00A54EA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 w:rsidR="00A54EAA"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84E74" id="Text Box 38" o:spid="_x0000_s1052" type="#_x0000_t202" style="position:absolute;margin-left:22.45pt;margin-top:19.15pt;width:36pt;height:32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5381DEC8" w14:textId="0B09C5A1" w:rsidR="00A54EAA" w:rsidRPr="00A54EAA" w:rsidRDefault="002D680E" w:rsidP="00A54EAA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 w:rsidR="00A54EAA"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5783739" w14:textId="3F2C29F0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5311E4" wp14:editId="7A7668B8">
                <wp:simplePos x="0" y="0"/>
                <wp:positionH relativeFrom="column">
                  <wp:posOffset>3181350</wp:posOffset>
                </wp:positionH>
                <wp:positionV relativeFrom="paragraph">
                  <wp:posOffset>62230</wp:posOffset>
                </wp:positionV>
                <wp:extent cx="2228850" cy="411480"/>
                <wp:effectExtent l="95250" t="57150" r="114300" b="1600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C93AB" w14:textId="37A601AF" w:rsidR="00EC5BEF" w:rsidRPr="002D680E" w:rsidRDefault="0026000A" w:rsidP="00EC5BE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311E4" id="Text Box 50" o:spid="_x0000_s1053" type="#_x0000_t202" style="position:absolute;margin-left:250.5pt;margin-top:4.9pt;width:175.5pt;height:32.4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1E2C93AB" w14:textId="37A601AF" w:rsidR="00EC5BEF" w:rsidRPr="002D680E" w:rsidRDefault="0026000A" w:rsidP="00EC5BE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7.</w:t>
                      </w:r>
                    </w:p>
                  </w:txbxContent>
                </v:textbox>
              </v:shape>
            </w:pict>
          </mc:Fallback>
        </mc:AlternateContent>
      </w:r>
    </w:p>
    <w:p w14:paraId="51842923" w14:textId="619283B8" w:rsidR="0075689E" w:rsidRDefault="0075689E" w:rsidP="0075689E"/>
    <w:p w14:paraId="4BC97130" w14:textId="7A8AF028" w:rsidR="0075689E" w:rsidRDefault="0075689E" w:rsidP="0075689E"/>
    <w:p w14:paraId="727E7A23" w14:textId="0F615AF8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AF36C6" wp14:editId="6411226C">
                <wp:simplePos x="0" y="0"/>
                <wp:positionH relativeFrom="column">
                  <wp:posOffset>3181350</wp:posOffset>
                </wp:positionH>
                <wp:positionV relativeFrom="paragraph">
                  <wp:posOffset>189865</wp:posOffset>
                </wp:positionV>
                <wp:extent cx="2228850" cy="411480"/>
                <wp:effectExtent l="95250" t="57150" r="114300" b="1600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41F28" w14:textId="5D2A0407" w:rsidR="00EC5BEF" w:rsidRPr="002D680E" w:rsidRDefault="0026000A" w:rsidP="00EC5BEF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AF36C6" id="Text Box 51" o:spid="_x0000_s1054" type="#_x0000_t202" style="position:absolute;margin-left:250.5pt;margin-top:14.95pt;width:175.5pt;height:32.4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61B41F28" w14:textId="5D2A0407" w:rsidR="00EC5BEF" w:rsidRPr="002D680E" w:rsidRDefault="0026000A" w:rsidP="00EC5BEF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8.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677965" wp14:editId="3E29A5C8">
                <wp:simplePos x="0" y="0"/>
                <wp:positionH relativeFrom="column">
                  <wp:posOffset>285750</wp:posOffset>
                </wp:positionH>
                <wp:positionV relativeFrom="paragraph">
                  <wp:posOffset>182245</wp:posOffset>
                </wp:positionV>
                <wp:extent cx="457200" cy="411480"/>
                <wp:effectExtent l="95250" t="57150" r="114300" b="16002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6CAC1" w14:textId="6EE25B41" w:rsidR="002D680E" w:rsidRPr="00A54EAA" w:rsidRDefault="002D680E" w:rsidP="002D680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77965" id="Text Box 39" o:spid="_x0000_s1055" type="#_x0000_t202" style="position:absolute;margin-left:22.5pt;margin-top:14.35pt;width:36pt;height:32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4766CAC1" w14:textId="6EE25B41" w:rsidR="002D680E" w:rsidRPr="00A54EAA" w:rsidRDefault="002D680E" w:rsidP="002D680E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F86CA7" wp14:editId="676759FD">
                <wp:simplePos x="0" y="0"/>
                <wp:positionH relativeFrom="column">
                  <wp:posOffset>849630</wp:posOffset>
                </wp:positionH>
                <wp:positionV relativeFrom="paragraph">
                  <wp:posOffset>159385</wp:posOffset>
                </wp:positionV>
                <wp:extent cx="2228850" cy="411480"/>
                <wp:effectExtent l="95250" t="57150" r="114300" b="16002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AD1F8" w14:textId="7BCDAB3F" w:rsidR="002D680E" w:rsidRPr="002D680E" w:rsidRDefault="006703D3" w:rsidP="002D680E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TOOLS REQUIRED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F86CA7" id="Text Box 45" o:spid="_x0000_s1056" type="#_x0000_t202" style="position:absolute;margin-left:66.9pt;margin-top:12.55pt;width:175.5pt;height:32.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4BCAD1F8" w14:textId="7BCDAB3F" w:rsidR="002D680E" w:rsidRPr="002D680E" w:rsidRDefault="006703D3" w:rsidP="002D680E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TOOLS REQUIRED</w:t>
                      </w:r>
                    </w:p>
                  </w:txbxContent>
                </v:textbox>
              </v:shape>
            </w:pict>
          </mc:Fallback>
        </mc:AlternateContent>
      </w:r>
    </w:p>
    <w:p w14:paraId="6E9B7930" w14:textId="76A7E3C1" w:rsidR="0075689E" w:rsidRDefault="0075689E" w:rsidP="0075689E"/>
    <w:p w14:paraId="57143FBD" w14:textId="452227EA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1E405B" wp14:editId="4A620BA8">
                <wp:simplePos x="0" y="0"/>
                <wp:positionH relativeFrom="column">
                  <wp:posOffset>3185160</wp:posOffset>
                </wp:positionH>
                <wp:positionV relativeFrom="paragraph">
                  <wp:posOffset>231775</wp:posOffset>
                </wp:positionV>
                <wp:extent cx="2228850" cy="411480"/>
                <wp:effectExtent l="95250" t="57150" r="114300" b="16002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24E4B" w14:textId="744C674A" w:rsidR="006703D3" w:rsidRPr="002D680E" w:rsidRDefault="0026000A" w:rsidP="0026000A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E405B" id="Text Box 84" o:spid="_x0000_s1057" type="#_x0000_t202" style="position:absolute;margin-left:250.8pt;margin-top:18.25pt;width:175.5pt;height:32.4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23824E4B" w14:textId="744C674A" w:rsidR="006703D3" w:rsidRPr="002D680E" w:rsidRDefault="0026000A" w:rsidP="0026000A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9.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AD4F0B" wp14:editId="6681A378">
                <wp:simplePos x="0" y="0"/>
                <wp:positionH relativeFrom="column">
                  <wp:posOffset>834390</wp:posOffset>
                </wp:positionH>
                <wp:positionV relativeFrom="paragraph">
                  <wp:posOffset>235585</wp:posOffset>
                </wp:positionV>
                <wp:extent cx="2228850" cy="411480"/>
                <wp:effectExtent l="95250" t="57150" r="114300" b="16002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4FF1C" w14:textId="6FEEA261" w:rsidR="006703D3" w:rsidRPr="002D680E" w:rsidRDefault="006703D3" w:rsidP="006703D3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D4F0B" id="Text Box 81" o:spid="_x0000_s1058" type="#_x0000_t202" style="position:absolute;margin-left:65.7pt;margin-top:18.55pt;width:175.5pt;height:32.4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3914FF1C" w14:textId="6FEEA261" w:rsidR="006703D3" w:rsidRPr="002D680E" w:rsidRDefault="006703D3" w:rsidP="006703D3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TABLES</w:t>
                      </w:r>
                    </w:p>
                  </w:txbxContent>
                </v:textbox>
              </v:shape>
            </w:pict>
          </mc:Fallback>
        </mc:AlternateContent>
      </w:r>
    </w:p>
    <w:p w14:paraId="6ACB733A" w14:textId="2754B40D" w:rsidR="0075689E" w:rsidRDefault="006703D3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4E189F2" wp14:editId="30C47608">
                <wp:simplePos x="0" y="0"/>
                <wp:positionH relativeFrom="column">
                  <wp:posOffset>281940</wp:posOffset>
                </wp:positionH>
                <wp:positionV relativeFrom="paragraph">
                  <wp:posOffset>61595</wp:posOffset>
                </wp:positionV>
                <wp:extent cx="457200" cy="411480"/>
                <wp:effectExtent l="95250" t="57150" r="114300" b="16002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F6354" w14:textId="0E39AD91" w:rsidR="006703D3" w:rsidRPr="00A54EAA" w:rsidRDefault="006703D3" w:rsidP="006703D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189F2" id="Text Box 80" o:spid="_x0000_s1059" type="#_x0000_t202" style="position:absolute;margin-left:22.2pt;margin-top:4.85pt;width:36pt;height:32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4A0F6354" w14:textId="0E39AD91" w:rsidR="006703D3" w:rsidRPr="00A54EAA" w:rsidRDefault="006703D3" w:rsidP="006703D3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1C0EB30" w14:textId="6A23CF90" w:rsidR="0075689E" w:rsidRDefault="0075689E" w:rsidP="0075689E"/>
    <w:p w14:paraId="07FCDC67" w14:textId="76BCD41C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21763AE" wp14:editId="544A36FA">
                <wp:simplePos x="0" y="0"/>
                <wp:positionH relativeFrom="column">
                  <wp:posOffset>3196590</wp:posOffset>
                </wp:positionH>
                <wp:positionV relativeFrom="paragraph">
                  <wp:posOffset>65405</wp:posOffset>
                </wp:positionV>
                <wp:extent cx="2228850" cy="411480"/>
                <wp:effectExtent l="95250" t="57150" r="114300" b="16002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4C7C8" w14:textId="1A05AE0C" w:rsidR="00DD5E79" w:rsidRPr="002D680E" w:rsidRDefault="0026000A" w:rsidP="0026000A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10.</w:t>
                            </w:r>
                            <w:r w:rsidR="0042721B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-</w:t>
                            </w:r>
                            <w:r w:rsidR="0042721B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1763AE" id="Text Box 94" o:spid="_x0000_s1060" type="#_x0000_t202" style="position:absolute;margin-left:251.7pt;margin-top:5.15pt;width:175.5pt;height:32.4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1A64C7C8" w14:textId="1A05AE0C" w:rsidR="00DD5E79" w:rsidRPr="002D680E" w:rsidRDefault="0026000A" w:rsidP="0026000A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10.</w:t>
                      </w:r>
                      <w:r w:rsidR="0042721B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-</w:t>
                      </w:r>
                      <w:r w:rsidR="0042721B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11.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189C231" wp14:editId="01B68C56">
                <wp:simplePos x="0" y="0"/>
                <wp:positionH relativeFrom="column">
                  <wp:posOffset>297180</wp:posOffset>
                </wp:positionH>
                <wp:positionV relativeFrom="paragraph">
                  <wp:posOffset>80645</wp:posOffset>
                </wp:positionV>
                <wp:extent cx="457200" cy="411480"/>
                <wp:effectExtent l="95250" t="57150" r="114300" b="16002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53F8C" w14:textId="3A1E9B4F" w:rsidR="006703D3" w:rsidRPr="00A54EAA" w:rsidRDefault="006703D3" w:rsidP="006703D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9C231" id="Text Box 92" o:spid="_x0000_s1061" type="#_x0000_t202" style="position:absolute;margin-left:23.4pt;margin-top:6.35pt;width:36pt;height:32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13453F8C" w14:textId="3A1E9B4F" w:rsidR="006703D3" w:rsidRPr="00A54EAA" w:rsidRDefault="006703D3" w:rsidP="006703D3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</w:t>
                      </w:r>
                      <w:r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A156149" wp14:editId="17CB4FB0">
                <wp:simplePos x="0" y="0"/>
                <wp:positionH relativeFrom="column">
                  <wp:posOffset>842010</wp:posOffset>
                </wp:positionH>
                <wp:positionV relativeFrom="paragraph">
                  <wp:posOffset>73025</wp:posOffset>
                </wp:positionV>
                <wp:extent cx="2228850" cy="411480"/>
                <wp:effectExtent l="95250" t="57150" r="114300" b="16002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9BDC3" w14:textId="4971D238" w:rsidR="006703D3" w:rsidRPr="002D680E" w:rsidRDefault="006703D3" w:rsidP="006703D3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56149" id="Text Box 85" o:spid="_x0000_s1062" type="#_x0000_t202" style="position:absolute;margin-left:66.3pt;margin-top:5.75pt;width:175.5pt;height:32.4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6A19BDC3" w14:textId="4971D238" w:rsidR="006703D3" w:rsidRPr="002D680E" w:rsidRDefault="006703D3" w:rsidP="006703D3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SOURCE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38824336" w14:textId="3AB761C1" w:rsidR="0075689E" w:rsidRDefault="0075689E" w:rsidP="0075689E"/>
    <w:p w14:paraId="11D65DDB" w14:textId="4D439BCD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3FC6AB" wp14:editId="68BAD554">
                <wp:simplePos x="0" y="0"/>
                <wp:positionH relativeFrom="column">
                  <wp:posOffset>3204210</wp:posOffset>
                </wp:positionH>
                <wp:positionV relativeFrom="paragraph">
                  <wp:posOffset>153035</wp:posOffset>
                </wp:positionV>
                <wp:extent cx="2228850" cy="411480"/>
                <wp:effectExtent l="95250" t="57150" r="114300" b="16002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51978" w14:textId="19196486" w:rsidR="00DD5E79" w:rsidRPr="002D680E" w:rsidRDefault="0026000A" w:rsidP="0026000A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12.</w:t>
                            </w:r>
                            <w:r w:rsidR="0042721B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-</w:t>
                            </w:r>
                            <w:r w:rsidR="0042721B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3FC6AB" id="Text Box 95" o:spid="_x0000_s1063" type="#_x0000_t202" style="position:absolute;margin-left:252.3pt;margin-top:12.05pt;width:175.5pt;height:32.4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26D51978" w14:textId="19196486" w:rsidR="00DD5E79" w:rsidRPr="002D680E" w:rsidRDefault="0026000A" w:rsidP="0026000A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12.</w:t>
                      </w:r>
                      <w:r w:rsidR="0042721B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-</w:t>
                      </w:r>
                      <w:r w:rsidR="0042721B">
                        <w:rPr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15.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79CA0F" wp14:editId="74525908">
                <wp:simplePos x="0" y="0"/>
                <wp:positionH relativeFrom="column">
                  <wp:posOffset>289560</wp:posOffset>
                </wp:positionH>
                <wp:positionV relativeFrom="paragraph">
                  <wp:posOffset>160655</wp:posOffset>
                </wp:positionV>
                <wp:extent cx="457200" cy="411480"/>
                <wp:effectExtent l="95250" t="57150" r="114300" b="16002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9661C" w14:textId="6532142E" w:rsidR="006703D3" w:rsidRPr="00A54EAA" w:rsidRDefault="006703D3" w:rsidP="006703D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9CA0F" id="Text Box 89" o:spid="_x0000_s1064" type="#_x0000_t202" style="position:absolute;margin-left:22.8pt;margin-top:12.65pt;width:36pt;height:32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3709661C" w14:textId="6532142E" w:rsidR="006703D3" w:rsidRPr="00A54EAA" w:rsidRDefault="006703D3" w:rsidP="006703D3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9</w:t>
                      </w:r>
                      <w:r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A1C8377" wp14:editId="275B70C7">
                <wp:simplePos x="0" y="0"/>
                <wp:positionH relativeFrom="column">
                  <wp:posOffset>842010</wp:posOffset>
                </wp:positionH>
                <wp:positionV relativeFrom="paragraph">
                  <wp:posOffset>168275</wp:posOffset>
                </wp:positionV>
                <wp:extent cx="2228850" cy="411480"/>
                <wp:effectExtent l="95250" t="57150" r="114300" b="16002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A9C7D" w14:textId="34B50C75" w:rsidR="006703D3" w:rsidRPr="002D680E" w:rsidRDefault="006703D3" w:rsidP="006703D3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1C8377" id="Text Box 86" o:spid="_x0000_s1065" type="#_x0000_t202" style="position:absolute;margin-left:66.3pt;margin-top:13.25pt;width:175.5pt;height:32.4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2E9A9C7D" w14:textId="34B50C75" w:rsidR="006703D3" w:rsidRPr="002D680E" w:rsidRDefault="006703D3" w:rsidP="006703D3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</w:p>
    <w:p w14:paraId="632B027E" w14:textId="34DD050F" w:rsidR="0075689E" w:rsidRDefault="0075689E" w:rsidP="0075689E"/>
    <w:p w14:paraId="48440758" w14:textId="414BF809" w:rsidR="0075689E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F6B8F4" wp14:editId="4BD2283A">
                <wp:simplePos x="0" y="0"/>
                <wp:positionH relativeFrom="column">
                  <wp:posOffset>3181350</wp:posOffset>
                </wp:positionH>
                <wp:positionV relativeFrom="paragraph">
                  <wp:posOffset>133985</wp:posOffset>
                </wp:positionV>
                <wp:extent cx="2228850" cy="411480"/>
                <wp:effectExtent l="95250" t="57150" r="114300" b="16002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B8800" w14:textId="118EB5D7" w:rsidR="00DD5E79" w:rsidRPr="002D680E" w:rsidRDefault="0026000A" w:rsidP="0026000A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F6B8F4" id="Text Box 96" o:spid="_x0000_s1066" type="#_x0000_t202" style="position:absolute;margin-left:250.5pt;margin-top:10.55pt;width:175.5pt;height:32.4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6D0B8800" w14:textId="118EB5D7" w:rsidR="00DD5E79" w:rsidRPr="002D680E" w:rsidRDefault="0026000A" w:rsidP="0026000A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16.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3416E7C" wp14:editId="3AE84FE0">
                <wp:simplePos x="0" y="0"/>
                <wp:positionH relativeFrom="column">
                  <wp:posOffset>289560</wp:posOffset>
                </wp:positionH>
                <wp:positionV relativeFrom="paragraph">
                  <wp:posOffset>149225</wp:posOffset>
                </wp:positionV>
                <wp:extent cx="457200" cy="411480"/>
                <wp:effectExtent l="95250" t="57150" r="114300" b="1600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58386" w14:textId="10BC88FF" w:rsidR="006703D3" w:rsidRPr="00A54EAA" w:rsidRDefault="006703D3" w:rsidP="006703D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10</w:t>
                            </w:r>
                            <w:r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16E7C" id="Text Box 90" o:spid="_x0000_s1067" type="#_x0000_t202" style="position:absolute;margin-left:22.8pt;margin-top:11.75pt;width:36pt;height:32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6D658386" w14:textId="10BC88FF" w:rsidR="006703D3" w:rsidRPr="00A54EAA" w:rsidRDefault="006703D3" w:rsidP="006703D3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10</w:t>
                      </w:r>
                      <w:r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E0B0429" wp14:editId="43812941">
                <wp:simplePos x="0" y="0"/>
                <wp:positionH relativeFrom="column">
                  <wp:posOffset>857250</wp:posOffset>
                </wp:positionH>
                <wp:positionV relativeFrom="paragraph">
                  <wp:posOffset>179705</wp:posOffset>
                </wp:positionV>
                <wp:extent cx="2228850" cy="411480"/>
                <wp:effectExtent l="95250" t="57150" r="114300" b="16002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082F9" w14:textId="6078788D" w:rsidR="006703D3" w:rsidRPr="002D680E" w:rsidRDefault="006703D3" w:rsidP="006703D3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FUTURE 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B0429" id="Text Box 87" o:spid="_x0000_s1068" type="#_x0000_t202" style="position:absolute;margin-left:67.5pt;margin-top:14.15pt;width:175.5pt;height:32.4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755082F9" w14:textId="6078788D" w:rsidR="006703D3" w:rsidRPr="002D680E" w:rsidRDefault="006703D3" w:rsidP="006703D3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FUTURE SCOPE</w:t>
                      </w:r>
                    </w:p>
                  </w:txbxContent>
                </v:textbox>
              </v:shape>
            </w:pict>
          </mc:Fallback>
        </mc:AlternateContent>
      </w:r>
    </w:p>
    <w:p w14:paraId="7F04AC75" w14:textId="7006782D" w:rsidR="0075689E" w:rsidRDefault="0075689E" w:rsidP="0075689E"/>
    <w:p w14:paraId="7CCBFFE1" w14:textId="20844CF4" w:rsidR="0075689E" w:rsidRDefault="0075689E" w:rsidP="0075689E"/>
    <w:p w14:paraId="79162F34" w14:textId="4B753B10" w:rsidR="00B64031" w:rsidRDefault="00DD5E79" w:rsidP="0075689E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ED8F78" wp14:editId="21A2FFE6">
                <wp:simplePos x="0" y="0"/>
                <wp:positionH relativeFrom="column">
                  <wp:posOffset>3227070</wp:posOffset>
                </wp:positionH>
                <wp:positionV relativeFrom="paragraph">
                  <wp:posOffset>17780</wp:posOffset>
                </wp:positionV>
                <wp:extent cx="2228850" cy="411480"/>
                <wp:effectExtent l="95250" t="57150" r="114300" b="16002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A405C" w14:textId="237DB244" w:rsidR="00DD5E79" w:rsidRPr="002D680E" w:rsidRDefault="0026000A" w:rsidP="0026000A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17.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ED8F78" id="Text Box 97" o:spid="_x0000_s1069" type="#_x0000_t202" style="position:absolute;margin-left:254.1pt;margin-top:1.4pt;width:175.5pt;height:32.4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376A405C" w14:textId="237DB244" w:rsidR="00DD5E79" w:rsidRPr="002D680E" w:rsidRDefault="0026000A" w:rsidP="0026000A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17.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BA0951B" wp14:editId="61134F64">
                <wp:simplePos x="0" y="0"/>
                <wp:positionH relativeFrom="column">
                  <wp:posOffset>316230</wp:posOffset>
                </wp:positionH>
                <wp:positionV relativeFrom="paragraph">
                  <wp:posOffset>2540</wp:posOffset>
                </wp:positionV>
                <wp:extent cx="457200" cy="411480"/>
                <wp:effectExtent l="95250" t="57150" r="114300" b="16002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C8ACC" w14:textId="2DD52D68" w:rsidR="006703D3" w:rsidRPr="00A54EAA" w:rsidRDefault="006703D3" w:rsidP="006703D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11</w:t>
                            </w:r>
                            <w:r w:rsidRPr="00A54EAA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0951B" id="Text Box 91" o:spid="_x0000_s1070" type="#_x0000_t202" style="position:absolute;margin-left:24.9pt;margin-top:.2pt;width:36pt;height:32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35FC8ACC" w14:textId="2DD52D68" w:rsidR="006703D3" w:rsidRPr="00A54EAA" w:rsidRDefault="006703D3" w:rsidP="006703D3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11</w:t>
                      </w:r>
                      <w:r w:rsidRPr="00A54EAA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703D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31011B" wp14:editId="5C4C3E8F">
                <wp:simplePos x="0" y="0"/>
                <wp:positionH relativeFrom="column">
                  <wp:posOffset>857250</wp:posOffset>
                </wp:positionH>
                <wp:positionV relativeFrom="paragraph">
                  <wp:posOffset>25400</wp:posOffset>
                </wp:positionV>
                <wp:extent cx="2228850" cy="411480"/>
                <wp:effectExtent l="95250" t="57150" r="114300" b="16002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11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DCEB4" w14:textId="7782E99E" w:rsidR="006703D3" w:rsidRPr="002D680E" w:rsidRDefault="006703D3" w:rsidP="006703D3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BIBLIOGRAPHY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1011B" id="Text Box 88" o:spid="_x0000_s1071" type="#_x0000_t202" style="position:absolute;margin-left:67.5pt;margin-top:2pt;width:175.5pt;height:32.4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" fillcolor="#34aba2 [3209]" strokecolor="#34aba2 [3209]" strokeweight="1pt">
                <v:fill color2="#4ec9bf [2585]" rotate="t" angle="180" colors="0 #0db6a9;40632f #25baaf;1 #77ccc3" focus="100%" type="gradient"/>
                <v:shadow on="t" color="black" opacity="40092f" origin=",.5" offset="0,3pt"/>
                <v:textbox>
                  <w:txbxContent>
                    <w:p w14:paraId="041DCEB4" w14:textId="7782E99E" w:rsidR="006703D3" w:rsidRPr="002D680E" w:rsidRDefault="006703D3" w:rsidP="006703D3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t>BIBLIOGRAPHY</w:t>
                      </w:r>
                    </w:p>
                  </w:txbxContent>
                </v:textbox>
              </v:shape>
            </w:pict>
          </mc:Fallback>
        </mc:AlternateContent>
      </w:r>
    </w:p>
    <w:p w14:paraId="0703506F" w14:textId="632D8236" w:rsidR="005C3261" w:rsidRDefault="005C3261" w:rsidP="005C3261"/>
    <w:p w14:paraId="6FCF795E" w14:textId="170AD5A1" w:rsidR="0075689E" w:rsidRPr="005C3261" w:rsidRDefault="005C3261" w:rsidP="005C3261">
      <w:pPr>
        <w:pStyle w:val="ListParagraph"/>
        <w:ind w:left="3240"/>
        <w:rPr>
          <w:rFonts w:ascii="Algerian" w:hAnsi="Algerian"/>
          <w:sz w:val="40"/>
          <w:szCs w:val="40"/>
          <w:u w:val="single"/>
        </w:rPr>
      </w:pPr>
      <w:r w:rsidRPr="005C3261">
        <w:rPr>
          <w:rFonts w:ascii="Algerian" w:hAnsi="Algerian"/>
          <w:sz w:val="40"/>
          <w:szCs w:val="40"/>
        </w:rPr>
        <w:lastRenderedPageBreak/>
        <w:t xml:space="preserve">   </w:t>
      </w:r>
      <w:r>
        <w:rPr>
          <w:rFonts w:ascii="Algerian" w:hAnsi="Algerian"/>
          <w:sz w:val="40"/>
          <w:szCs w:val="40"/>
          <w:u w:val="single"/>
        </w:rPr>
        <w:t xml:space="preserve">1.3 </w:t>
      </w:r>
      <w:r w:rsidR="0075689E" w:rsidRPr="005C3261">
        <w:rPr>
          <w:rFonts w:ascii="Algerian" w:hAnsi="Algerian"/>
          <w:sz w:val="40"/>
          <w:szCs w:val="40"/>
          <w:u w:val="single"/>
        </w:rPr>
        <w:t>ABSTRACT</w:t>
      </w:r>
    </w:p>
    <w:p w14:paraId="297FF71A" w14:textId="77777777" w:rsidR="000A2B13" w:rsidRPr="0075689E" w:rsidRDefault="000A2B13" w:rsidP="000A2B13">
      <w:pPr>
        <w:pStyle w:val="ListParagraph"/>
        <w:ind w:left="420"/>
        <w:rPr>
          <w:rFonts w:ascii="Algerian" w:hAnsi="Algerian"/>
          <w:sz w:val="40"/>
          <w:szCs w:val="40"/>
          <w:u w:val="single"/>
        </w:rPr>
      </w:pPr>
    </w:p>
    <w:p w14:paraId="53163E37" w14:textId="4DAC1472" w:rsidR="00B64031" w:rsidRDefault="000A2B13" w:rsidP="000A2B1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0A2B13">
        <w:rPr>
          <w:rFonts w:ascii="Times New Roman" w:hAnsi="Times New Roman" w:cs="Times New Roman"/>
          <w:color w:val="0F0D29" w:themeColor="text1"/>
          <w:szCs w:val="28"/>
        </w:rPr>
        <w:t xml:space="preserve">The objective of this project is to analyze and modify a student database using python language. This project will therefore help teachers, examine the performance of a student by reducing manual work.  This project </w:t>
      </w:r>
      <w:r w:rsidR="0080316C">
        <w:rPr>
          <w:rFonts w:ascii="Times New Roman" w:hAnsi="Times New Roman" w:cs="Times New Roman"/>
          <w:color w:val="0F0D29" w:themeColor="text1"/>
          <w:szCs w:val="28"/>
        </w:rPr>
        <w:t xml:space="preserve">will </w:t>
      </w:r>
      <w:r w:rsidRPr="000A2B13">
        <w:rPr>
          <w:rFonts w:ascii="Times New Roman" w:hAnsi="Times New Roman" w:cs="Times New Roman"/>
          <w:color w:val="0F0D29" w:themeColor="text1"/>
          <w:szCs w:val="28"/>
        </w:rPr>
        <w:t>be beneficial in following ways</w:t>
      </w:r>
      <w:r w:rsidR="00B64031">
        <w:rPr>
          <w:rFonts w:ascii="Times New Roman" w:hAnsi="Times New Roman" w:cs="Times New Roman"/>
          <w:color w:val="0F0D29" w:themeColor="text1"/>
          <w:szCs w:val="28"/>
        </w:rPr>
        <w:t>:</w:t>
      </w:r>
    </w:p>
    <w:p w14:paraId="4BB5115F" w14:textId="18EAD646" w:rsidR="00B64031" w:rsidRPr="00DB7F03" w:rsidRDefault="00DB7F03" w:rsidP="00DB7F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>
        <w:rPr>
          <w:rFonts w:ascii="Times New Roman" w:hAnsi="Times New Roman" w:cs="Times New Roman"/>
          <w:color w:val="0F0D29" w:themeColor="text1"/>
          <w:szCs w:val="28"/>
        </w:rPr>
        <w:t xml:space="preserve">Both the student and the teacher can work on this interface. The features provided to the student and teachers are different. </w:t>
      </w:r>
    </w:p>
    <w:p w14:paraId="755225CF" w14:textId="7D40A67A" w:rsidR="003D001E" w:rsidRDefault="0036492D" w:rsidP="00DB7F03">
      <w:p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F</w:t>
      </w:r>
      <w:r w:rsidR="00DB7F03">
        <w:rPr>
          <w:rFonts w:ascii="Times New Roman" w:hAnsi="Times New Roman" w:cs="Times New Roman"/>
          <w:color w:val="0F0D29" w:themeColor="text1"/>
          <w:szCs w:val="28"/>
          <w:u w:val="single"/>
        </w:rPr>
        <w:t>or</w:t>
      </w:r>
      <w:r>
        <w:rPr>
          <w:rFonts w:ascii="Times New Roman" w:hAnsi="Times New Roman" w:cs="Times New Roman"/>
          <w:color w:val="0F0D29" w:themeColor="text1"/>
          <w:szCs w:val="28"/>
          <w:u w:val="single"/>
        </w:rPr>
        <w:t xml:space="preserve"> Student:</w:t>
      </w:r>
    </w:p>
    <w:p w14:paraId="343F8956" w14:textId="689756A2" w:rsidR="003D001E" w:rsidRDefault="003D001E" w:rsidP="003D001E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Only new entry of the student is possible</w:t>
      </w:r>
    </w:p>
    <w:p w14:paraId="10E36836" w14:textId="63984479" w:rsidR="003D001E" w:rsidRDefault="003D001E" w:rsidP="003D001E">
      <w:p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For teacher:</w:t>
      </w:r>
    </w:p>
    <w:p w14:paraId="238C5989" w14:textId="24BF85F1" w:rsidR="003D001E" w:rsidRPr="003D001E" w:rsidRDefault="003D001E" w:rsidP="003D001E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I</w:t>
      </w:r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>nsert</w:t>
      </w:r>
      <w:r>
        <w:rPr>
          <w:rFonts w:ascii="Times New Roman" w:hAnsi="Times New Roman" w:cs="Times New Roman"/>
          <w:color w:val="0F0D29" w:themeColor="text1"/>
          <w:szCs w:val="28"/>
          <w:u w:val="single"/>
        </w:rPr>
        <w:t xml:space="preserve"> student</w:t>
      </w:r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 xml:space="preserve"> data </w:t>
      </w:r>
    </w:p>
    <w:p w14:paraId="5A53A560" w14:textId="5F0383EA" w:rsidR="003D001E" w:rsidRPr="003D001E" w:rsidRDefault="003D001E" w:rsidP="003D001E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U</w:t>
      </w:r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>pdate</w:t>
      </w:r>
      <w:r>
        <w:rPr>
          <w:rFonts w:ascii="Times New Roman" w:hAnsi="Times New Roman" w:cs="Times New Roman"/>
          <w:color w:val="0F0D29" w:themeColor="text1"/>
          <w:szCs w:val="28"/>
          <w:u w:val="single"/>
        </w:rPr>
        <w:t xml:space="preserve"> student</w:t>
      </w:r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 xml:space="preserve"> table info</w:t>
      </w:r>
    </w:p>
    <w:p w14:paraId="55FC2E16" w14:textId="5D992C95" w:rsidR="003D001E" w:rsidRPr="003D001E" w:rsidRDefault="003D001E" w:rsidP="003D001E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A</w:t>
      </w:r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>rrange alphabetically(</w:t>
      </w:r>
      <w:proofErr w:type="spellStart"/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>asc</w:t>
      </w:r>
      <w:proofErr w:type="spellEnd"/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>/desc)</w:t>
      </w:r>
    </w:p>
    <w:p w14:paraId="4680F681" w14:textId="0F349930" w:rsidR="003D001E" w:rsidRPr="003D001E" w:rsidRDefault="003D001E" w:rsidP="003D001E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D</w:t>
      </w:r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 xml:space="preserve">elete the complete data </w:t>
      </w:r>
    </w:p>
    <w:p w14:paraId="6387D45C" w14:textId="09476736" w:rsidR="003D001E" w:rsidRPr="003D001E" w:rsidRDefault="003D001E" w:rsidP="003D001E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>
        <w:rPr>
          <w:rFonts w:ascii="Times New Roman" w:hAnsi="Times New Roman" w:cs="Times New Roman"/>
          <w:color w:val="0F0D29" w:themeColor="text1"/>
          <w:szCs w:val="28"/>
          <w:u w:val="single"/>
        </w:rPr>
        <w:t>E</w:t>
      </w:r>
      <w:r w:rsidRPr="003D001E">
        <w:rPr>
          <w:rFonts w:ascii="Times New Roman" w:hAnsi="Times New Roman" w:cs="Times New Roman"/>
          <w:color w:val="0F0D29" w:themeColor="text1"/>
          <w:szCs w:val="28"/>
          <w:u w:val="single"/>
        </w:rPr>
        <w:t>xit</w:t>
      </w:r>
    </w:p>
    <w:p w14:paraId="67F9E150" w14:textId="77777777" w:rsidR="000A2B13" w:rsidRPr="00DA52F3" w:rsidRDefault="000A2B13" w:rsidP="000A2B13">
      <w:pPr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 w:rsidRPr="00DA52F3">
        <w:rPr>
          <w:rFonts w:ascii="Times New Roman" w:hAnsi="Times New Roman" w:cs="Times New Roman"/>
          <w:color w:val="0F0D29" w:themeColor="text1"/>
          <w:szCs w:val="28"/>
          <w:u w:val="single"/>
        </w:rPr>
        <w:t>The following software are used for completion of this project:</w:t>
      </w:r>
    </w:p>
    <w:p w14:paraId="7845B0AC" w14:textId="501A7CF0" w:rsidR="000A2B13" w:rsidRPr="00DA52F3" w:rsidRDefault="000A2B13" w:rsidP="000A2B13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 w:rsidRPr="00DA52F3">
        <w:rPr>
          <w:rFonts w:ascii="Times New Roman" w:hAnsi="Times New Roman" w:cs="Times New Roman"/>
          <w:color w:val="0F0D29" w:themeColor="text1"/>
          <w:szCs w:val="28"/>
          <w:u w:val="single"/>
        </w:rPr>
        <w:t>Python- Spyder</w:t>
      </w:r>
    </w:p>
    <w:p w14:paraId="38F8A4B7" w14:textId="585041CB" w:rsidR="000A2B13" w:rsidRPr="000A2B13" w:rsidRDefault="009C7779" w:rsidP="000A2B13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Times New Roman" w:hAnsi="Times New Roman" w:cs="Times New Roman"/>
          <w:color w:val="0F0D29" w:themeColor="text1"/>
          <w:szCs w:val="28"/>
        </w:rPr>
      </w:pPr>
      <w:proofErr w:type="spellStart"/>
      <w:r>
        <w:rPr>
          <w:rFonts w:ascii="Times New Roman" w:hAnsi="Times New Roman" w:cs="Times New Roman"/>
          <w:color w:val="0F0D29" w:themeColor="text1"/>
          <w:szCs w:val="28"/>
          <w:u w:val="single"/>
        </w:rPr>
        <w:t>MySql</w:t>
      </w:r>
      <w:proofErr w:type="spellEnd"/>
      <w:r>
        <w:rPr>
          <w:rFonts w:ascii="Times New Roman" w:hAnsi="Times New Roman" w:cs="Times New Roman"/>
          <w:color w:val="0F0D29" w:themeColor="text1"/>
          <w:szCs w:val="28"/>
          <w:u w:val="single"/>
        </w:rPr>
        <w:t xml:space="preserve"> </w:t>
      </w:r>
    </w:p>
    <w:p w14:paraId="7AE7CD95" w14:textId="0A3E0537" w:rsidR="0075689E" w:rsidRPr="000A2B13" w:rsidRDefault="000A2B13" w:rsidP="000A2B13">
      <w:pPr>
        <w:pStyle w:val="ListParagraph"/>
        <w:ind w:left="420"/>
        <w:jc w:val="both"/>
        <w:rPr>
          <w:rFonts w:ascii="Times New Roman" w:hAnsi="Times New Roman" w:cs="Times New Roman"/>
          <w:color w:val="0F0D29" w:themeColor="text1"/>
          <w:szCs w:val="28"/>
          <w:u w:val="single"/>
        </w:rPr>
      </w:pPr>
      <w:r w:rsidRPr="000A2B13">
        <w:rPr>
          <w:rFonts w:ascii="Times New Roman" w:hAnsi="Times New Roman" w:cs="Times New Roman"/>
          <w:color w:val="0F0D29" w:themeColor="text1"/>
          <w:szCs w:val="28"/>
        </w:rPr>
        <w:t>This project will act instrumental for effortless analysis of excessively large databases which cannot be achieved without computerization. Also, I would like to add that this project could have more parameters</w:t>
      </w:r>
      <w:r w:rsidR="0077437E">
        <w:rPr>
          <w:rFonts w:ascii="Times New Roman" w:hAnsi="Times New Roman" w:cs="Times New Roman"/>
          <w:color w:val="0F0D29" w:themeColor="text1"/>
          <w:szCs w:val="28"/>
        </w:rPr>
        <w:t>,</w:t>
      </w:r>
      <w:r w:rsidRPr="000A2B13">
        <w:rPr>
          <w:rFonts w:ascii="Times New Roman" w:hAnsi="Times New Roman" w:cs="Times New Roman"/>
          <w:color w:val="0F0D29" w:themeColor="text1"/>
          <w:szCs w:val="28"/>
        </w:rPr>
        <w:t xml:space="preserve"> however due to time constraint and less knowledge </w:t>
      </w:r>
      <w:r w:rsidR="0077437E">
        <w:rPr>
          <w:rFonts w:ascii="Times New Roman" w:hAnsi="Times New Roman" w:cs="Times New Roman"/>
          <w:color w:val="0F0D29" w:themeColor="text1"/>
          <w:szCs w:val="28"/>
        </w:rPr>
        <w:t>i</w:t>
      </w:r>
      <w:r w:rsidRPr="000A2B13">
        <w:rPr>
          <w:rFonts w:ascii="Times New Roman" w:hAnsi="Times New Roman" w:cs="Times New Roman"/>
          <w:color w:val="0F0D29" w:themeColor="text1"/>
          <w:szCs w:val="28"/>
        </w:rPr>
        <w:t>n this area</w:t>
      </w:r>
      <w:r w:rsidR="0077437E">
        <w:rPr>
          <w:rFonts w:ascii="Times New Roman" w:hAnsi="Times New Roman" w:cs="Times New Roman"/>
          <w:color w:val="0F0D29" w:themeColor="text1"/>
          <w:szCs w:val="28"/>
        </w:rPr>
        <w:t>,</w:t>
      </w:r>
      <w:r w:rsidRPr="000A2B13">
        <w:rPr>
          <w:rFonts w:ascii="Times New Roman" w:hAnsi="Times New Roman" w:cs="Times New Roman"/>
          <w:color w:val="0F0D29" w:themeColor="text1"/>
          <w:szCs w:val="28"/>
        </w:rPr>
        <w:t xml:space="preserve"> I have highlighted the main 5 topics that a user would want to search.</w:t>
      </w:r>
    </w:p>
    <w:p w14:paraId="35455AE5" w14:textId="32229682" w:rsidR="0075689E" w:rsidRDefault="0075689E" w:rsidP="0075689E"/>
    <w:p w14:paraId="73F4C3C7" w14:textId="10079F3C" w:rsidR="00716F3C" w:rsidRDefault="00716F3C" w:rsidP="0075689E"/>
    <w:p w14:paraId="0F7470AE" w14:textId="01137950" w:rsidR="00716F3C" w:rsidRDefault="00716F3C" w:rsidP="0075689E"/>
    <w:p w14:paraId="6321AB15" w14:textId="1DAD273D" w:rsidR="00716F3C" w:rsidRDefault="00716F3C" w:rsidP="0075689E"/>
    <w:p w14:paraId="16C70F9A" w14:textId="6DAE4283" w:rsidR="00716F3C" w:rsidRDefault="00716F3C" w:rsidP="0075689E"/>
    <w:p w14:paraId="513A84F0" w14:textId="4D0AD403" w:rsidR="00716F3C" w:rsidRDefault="00716F3C" w:rsidP="0075689E"/>
    <w:p w14:paraId="3374555A" w14:textId="10FB2481" w:rsidR="00716F3C" w:rsidRDefault="00716F3C" w:rsidP="0075689E"/>
    <w:p w14:paraId="0DB4354B" w14:textId="556D3C36" w:rsidR="00716F3C" w:rsidRDefault="00716F3C" w:rsidP="0075689E"/>
    <w:p w14:paraId="455E989A" w14:textId="59111D64" w:rsidR="00716F3C" w:rsidRDefault="00716F3C" w:rsidP="0075689E"/>
    <w:p w14:paraId="00A1702E" w14:textId="7FDCED11" w:rsidR="00716F3C" w:rsidRPr="005159AB" w:rsidRDefault="005159AB" w:rsidP="00D45A90">
      <w:pPr>
        <w:jc w:val="center"/>
        <w:rPr>
          <w:rFonts w:ascii="Algerian" w:hAnsi="Algerian"/>
          <w:sz w:val="40"/>
          <w:szCs w:val="40"/>
          <w:u w:val="single"/>
        </w:rPr>
      </w:pPr>
      <w:r>
        <w:rPr>
          <w:rFonts w:ascii="Algerian" w:hAnsi="Algerian"/>
          <w:sz w:val="40"/>
          <w:szCs w:val="40"/>
          <w:u w:val="single"/>
        </w:rPr>
        <w:lastRenderedPageBreak/>
        <w:t>1.4</w:t>
      </w:r>
      <w:r w:rsidR="00D45A90">
        <w:rPr>
          <w:rFonts w:ascii="Algerian" w:hAnsi="Algerian"/>
          <w:sz w:val="40"/>
          <w:szCs w:val="40"/>
          <w:u w:val="single"/>
        </w:rPr>
        <w:t xml:space="preserve"> Description</w:t>
      </w:r>
    </w:p>
    <w:p w14:paraId="0DBE4174" w14:textId="4805B59D" w:rsidR="008A7F58" w:rsidRDefault="00F5432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F54323">
        <w:rPr>
          <w:rFonts w:ascii="Times New Roman" w:hAnsi="Times New Roman" w:cs="Times New Roman"/>
          <w:color w:val="0F0D29" w:themeColor="text1"/>
          <w:szCs w:val="28"/>
        </w:rPr>
        <w:t>In this project, I have</w:t>
      </w:r>
      <w:r w:rsidR="008A7F58">
        <w:rPr>
          <w:rFonts w:ascii="Times New Roman" w:hAnsi="Times New Roman" w:cs="Times New Roman"/>
          <w:color w:val="0F0D29" w:themeColor="text1"/>
          <w:szCs w:val="28"/>
        </w:rPr>
        <w:t xml:space="preserve"> first</w:t>
      </w:r>
      <w:r w:rsidRPr="00F54323">
        <w:rPr>
          <w:rFonts w:ascii="Times New Roman" w:hAnsi="Times New Roman" w:cs="Times New Roman"/>
          <w:color w:val="0F0D29" w:themeColor="text1"/>
          <w:szCs w:val="28"/>
        </w:rPr>
        <w:t xml:space="preserve"> </w:t>
      </w:r>
      <w:r w:rsidR="008A7F58">
        <w:rPr>
          <w:rFonts w:ascii="Times New Roman" w:hAnsi="Times New Roman" w:cs="Times New Roman"/>
          <w:color w:val="0F0D29" w:themeColor="text1"/>
          <w:szCs w:val="28"/>
        </w:rPr>
        <w:t>written a code for data creation</w:t>
      </w:r>
      <w:r w:rsidRPr="00F54323">
        <w:rPr>
          <w:rFonts w:ascii="Times New Roman" w:hAnsi="Times New Roman" w:cs="Times New Roman"/>
          <w:color w:val="0F0D29" w:themeColor="text1"/>
          <w:szCs w:val="28"/>
        </w:rPr>
        <w:t xml:space="preserve"> </w:t>
      </w:r>
      <w:r w:rsidR="00D45A90">
        <w:rPr>
          <w:rFonts w:ascii="Times New Roman" w:hAnsi="Times New Roman" w:cs="Times New Roman"/>
          <w:color w:val="0F0D29" w:themeColor="text1"/>
          <w:szCs w:val="28"/>
        </w:rPr>
        <w:t xml:space="preserve">in </w:t>
      </w:r>
      <w:proofErr w:type="spellStart"/>
      <w:r w:rsidR="00D45A90">
        <w:rPr>
          <w:rFonts w:ascii="Times New Roman" w:hAnsi="Times New Roman" w:cs="Times New Roman"/>
          <w:color w:val="0F0D29" w:themeColor="text1"/>
          <w:szCs w:val="28"/>
        </w:rPr>
        <w:t>Sql</w:t>
      </w:r>
      <w:proofErr w:type="spellEnd"/>
      <w:r w:rsidRPr="00F54323">
        <w:rPr>
          <w:rFonts w:ascii="Times New Roman" w:hAnsi="Times New Roman" w:cs="Times New Roman"/>
          <w:color w:val="0F0D29" w:themeColor="text1"/>
          <w:szCs w:val="28"/>
        </w:rPr>
        <w:t>.</w:t>
      </w:r>
      <w:r w:rsidR="008A7F58">
        <w:rPr>
          <w:rFonts w:ascii="Times New Roman" w:hAnsi="Times New Roman" w:cs="Times New Roman"/>
          <w:color w:val="0F0D29" w:themeColor="text1"/>
          <w:szCs w:val="28"/>
        </w:rPr>
        <w:t xml:space="preserve"> The name of the database is project, the table name is student. the picture attached below (</w:t>
      </w:r>
      <w:r w:rsidR="00EE4EDE">
        <w:rPr>
          <w:rFonts w:ascii="Times New Roman" w:hAnsi="Times New Roman" w:cs="Times New Roman"/>
          <w:color w:val="0F0D29" w:themeColor="text1"/>
          <w:szCs w:val="28"/>
        </w:rPr>
        <w:t>F</w:t>
      </w:r>
      <w:r w:rsidR="008A7F58">
        <w:rPr>
          <w:rFonts w:ascii="Times New Roman" w:hAnsi="Times New Roman" w:cs="Times New Roman"/>
          <w:color w:val="0F0D29" w:themeColor="text1"/>
          <w:szCs w:val="28"/>
        </w:rPr>
        <w:t xml:space="preserve">ig1. Is the dummy data which has been created in </w:t>
      </w:r>
      <w:r w:rsidR="00B43210">
        <w:rPr>
          <w:rFonts w:ascii="Times New Roman" w:hAnsi="Times New Roman" w:cs="Times New Roman"/>
          <w:color w:val="0F0D29" w:themeColor="text1"/>
          <w:szCs w:val="28"/>
        </w:rPr>
        <w:t>MySQL)</w:t>
      </w:r>
      <w:r w:rsidR="008A7F58">
        <w:rPr>
          <w:rFonts w:ascii="Times New Roman" w:hAnsi="Times New Roman" w:cs="Times New Roman"/>
          <w:color w:val="0F0D29" w:themeColor="text1"/>
          <w:szCs w:val="28"/>
        </w:rPr>
        <w:t>.</w:t>
      </w:r>
    </w:p>
    <w:p w14:paraId="7DBB502B" w14:textId="06F830D8" w:rsidR="008A7F58" w:rsidRDefault="0057079B" w:rsidP="008A7F58">
      <w:pPr>
        <w:ind w:firstLine="720"/>
        <w:jc w:val="both"/>
        <w:rPr>
          <w:rFonts w:ascii="Times New Roman" w:hAnsi="Times New Roman" w:cs="Times New Roman"/>
          <w:color w:val="0F0D29" w:themeColor="text1"/>
          <w:szCs w:val="28"/>
        </w:rPr>
      </w:pPr>
      <w:r>
        <w:rPr>
          <w:rFonts w:ascii="Times New Roman" w:hAnsi="Times New Roman" w:cs="Times New Roman"/>
          <w:color w:val="0F0D29" w:themeColor="text1"/>
          <w:szCs w:val="28"/>
        </w:rPr>
        <w:t xml:space="preserve">      </w:t>
      </w:r>
      <w:r w:rsidR="008A7F58" w:rsidRPr="008A7F58">
        <w:rPr>
          <w:rFonts w:ascii="Times New Roman" w:hAnsi="Times New Roman" w:cs="Times New Roman"/>
          <w:noProof/>
          <w:color w:val="0F0D29" w:themeColor="text1"/>
          <w:szCs w:val="28"/>
        </w:rPr>
        <w:drawing>
          <wp:inline distT="0" distB="0" distL="0" distR="0" wp14:anchorId="762C3E66" wp14:editId="1AF5F4A8">
            <wp:extent cx="4962006" cy="2646854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9987" cy="26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245C" w14:textId="4252C988" w:rsidR="008A7F58" w:rsidRDefault="008A7F58" w:rsidP="008A7F58">
      <w:pPr>
        <w:ind w:firstLine="720"/>
        <w:jc w:val="both"/>
        <w:rPr>
          <w:rFonts w:ascii="Times New Roman" w:hAnsi="Times New Roman" w:cs="Times New Roman"/>
          <w:color w:val="0F0D29" w:themeColor="text1"/>
          <w:szCs w:val="28"/>
        </w:rPr>
      </w:pP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  <w:t>Fig 1.</w:t>
      </w:r>
    </w:p>
    <w:p w14:paraId="7D0A4736" w14:textId="44454B55" w:rsidR="008A7F58" w:rsidRPr="006B13DE" w:rsidRDefault="008A7F58" w:rsidP="008A7F58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The parameters of this table are;</w:t>
      </w:r>
    </w:p>
    <w:p w14:paraId="3167CFBA" w14:textId="4ECE9C78" w:rsidR="008A7F58" w:rsidRPr="006B13DE" w:rsidRDefault="008A7F58" w:rsidP="008A7F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Name of the student</w:t>
      </w:r>
    </w:p>
    <w:p w14:paraId="2EFC4F1B" w14:textId="74E7E095" w:rsidR="008A7F58" w:rsidRPr="006B13DE" w:rsidRDefault="008A7F58" w:rsidP="008A7F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Computer Science</w:t>
      </w:r>
    </w:p>
    <w:p w14:paraId="31446553" w14:textId="6C367354" w:rsidR="008A7F58" w:rsidRPr="006B13DE" w:rsidRDefault="008A7F58" w:rsidP="008A7F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Mathematics</w:t>
      </w:r>
    </w:p>
    <w:p w14:paraId="75E1B726" w14:textId="4924C09B" w:rsidR="008A7F58" w:rsidRPr="006B13DE" w:rsidRDefault="008A7F58" w:rsidP="008A7F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Chemistry</w:t>
      </w:r>
    </w:p>
    <w:p w14:paraId="21FDD87F" w14:textId="62EFB80B" w:rsidR="008A7F58" w:rsidRPr="006B13DE" w:rsidRDefault="008A7F58" w:rsidP="008A7F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Physics</w:t>
      </w:r>
    </w:p>
    <w:p w14:paraId="21746C84" w14:textId="7FF34C42" w:rsidR="008A7F58" w:rsidRPr="006B13DE" w:rsidRDefault="008A7F58" w:rsidP="008A7F5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English</w:t>
      </w:r>
    </w:p>
    <w:p w14:paraId="33C16BCD" w14:textId="3CA5E82A" w:rsidR="008A7F58" w:rsidRPr="006B13DE" w:rsidRDefault="0057079B" w:rsidP="008A7F58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The following options have been provided to the teacher: (refer to figure 2)</w:t>
      </w:r>
    </w:p>
    <w:p w14:paraId="43C85592" w14:textId="70282A94" w:rsidR="0057079B" w:rsidRDefault="0057079B" w:rsidP="006B13DE">
      <w:pPr>
        <w:ind w:firstLine="720"/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57079B">
        <w:rPr>
          <w:rFonts w:ascii="Times New Roman" w:hAnsi="Times New Roman" w:cs="Times New Roman"/>
          <w:noProof/>
          <w:color w:val="0F0D29" w:themeColor="text1"/>
          <w:szCs w:val="28"/>
        </w:rPr>
        <w:drawing>
          <wp:inline distT="0" distB="0" distL="0" distR="0" wp14:anchorId="413B8550" wp14:editId="41451FCF">
            <wp:extent cx="5519651" cy="2445401"/>
            <wp:effectExtent l="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8070" cy="24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E705" w14:textId="71317356" w:rsidR="006B13DE" w:rsidRPr="006B13DE" w:rsidRDefault="006B13DE" w:rsidP="006B13DE">
      <w:pPr>
        <w:pStyle w:val="Heading2"/>
        <w:shd w:val="clear" w:color="auto" w:fill="FFFFFF"/>
        <w:ind w:left="1440" w:firstLine="720"/>
        <w:rPr>
          <w:rFonts w:ascii="Algerian" w:eastAsia="Times New Roman" w:hAnsi="Algerian" w:cs="Segoe UI"/>
          <w:b/>
          <w:bCs/>
          <w:sz w:val="40"/>
          <w:szCs w:val="40"/>
          <w:u w:val="single"/>
        </w:rPr>
      </w:pPr>
      <w:r w:rsidRPr="006B13DE">
        <w:rPr>
          <w:rFonts w:ascii="Algerian" w:hAnsi="Algerian" w:cs="Segoe UI"/>
          <w:b/>
          <w:bCs/>
          <w:sz w:val="40"/>
          <w:szCs w:val="40"/>
          <w:u w:val="single"/>
        </w:rPr>
        <w:lastRenderedPageBreak/>
        <w:t>1.5 Hardware requirements</w:t>
      </w:r>
    </w:p>
    <w:tbl>
      <w:tblPr>
        <w:tblpPr w:leftFromText="180" w:rightFromText="180" w:vertAnchor="text" w:horzAnchor="margin" w:tblpXSpec="center" w:tblpY="446"/>
        <w:tblW w:w="107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9376"/>
      </w:tblGrid>
      <w:tr w:rsidR="00784670" w14:paraId="3CFBD435" w14:textId="77777777" w:rsidTr="00784670">
        <w:trPr>
          <w:tblHeader/>
        </w:trPr>
        <w:tc>
          <w:tcPr>
            <w:tcW w:w="1418" w:type="dxa"/>
            <w:hideMark/>
          </w:tcPr>
          <w:p w14:paraId="48CA787A" w14:textId="18792FAE" w:rsidR="00784670" w:rsidRPr="00784670" w:rsidRDefault="00784670" w:rsidP="00784670">
            <w:pPr>
              <w:rPr>
                <w:rFonts w:ascii="Times New Roman" w:hAnsi="Times New Roman" w:cs="Times New Roman"/>
                <w:bCs/>
                <w:color w:val="auto"/>
              </w:rPr>
            </w:pPr>
            <w:r w:rsidRPr="00784670">
              <w:rPr>
                <w:rFonts w:ascii="Times New Roman" w:hAnsi="Times New Roman" w:cs="Times New Roman"/>
                <w:b w:val="0"/>
                <w:bCs/>
              </w:rPr>
              <w:t>Component</w:t>
            </w:r>
          </w:p>
        </w:tc>
        <w:tc>
          <w:tcPr>
            <w:tcW w:w="9376" w:type="dxa"/>
            <w:hideMark/>
          </w:tcPr>
          <w:p w14:paraId="1A7CB36B" w14:textId="48F43970" w:rsidR="00784670" w:rsidRPr="00784670" w:rsidRDefault="00784670" w:rsidP="00784670">
            <w:pPr>
              <w:rPr>
                <w:rFonts w:ascii="Times New Roman" w:hAnsi="Times New Roman" w:cs="Times New Roman"/>
                <w:b w:val="0"/>
                <w:bCs/>
              </w:rPr>
            </w:pPr>
            <w:r>
              <w:rPr>
                <w:noProof/>
                <w:color w:val="171717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1DADDF6" wp14:editId="2ED6F76A">
                      <wp:simplePos x="0" y="0"/>
                      <wp:positionH relativeFrom="column">
                        <wp:posOffset>-1038399</wp:posOffset>
                      </wp:positionH>
                      <wp:positionV relativeFrom="paragraph">
                        <wp:posOffset>217632</wp:posOffset>
                      </wp:positionV>
                      <wp:extent cx="7114309" cy="20782"/>
                      <wp:effectExtent l="0" t="0" r="29845" b="3683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4309" cy="207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EBF517" id="Straight Connector 59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1.75pt,17.15pt" to="478.4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" strokecolor="#024f75 [3204]" strokeweight="1pt"/>
                  </w:pict>
                </mc:Fallback>
              </mc:AlternateContent>
            </w:r>
            <w:r w:rsidRPr="00784670">
              <w:rPr>
                <w:rFonts w:ascii="Times New Roman" w:hAnsi="Times New Roman" w:cs="Times New Roman"/>
                <w:b w:val="0"/>
                <w:bCs/>
              </w:rPr>
              <w:t>Requirement</w:t>
            </w:r>
          </w:p>
        </w:tc>
      </w:tr>
      <w:tr w:rsidR="00784670" w14:paraId="4C2311F6" w14:textId="77777777" w:rsidTr="00784670">
        <w:tc>
          <w:tcPr>
            <w:tcW w:w="1418" w:type="dxa"/>
            <w:hideMark/>
          </w:tcPr>
          <w:p w14:paraId="2408C1E8" w14:textId="7C26F4F5" w:rsidR="00784670" w:rsidRPr="00784670" w:rsidRDefault="00784670" w:rsidP="00784670">
            <w:pPr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D83FE6C" wp14:editId="139A6069">
                      <wp:simplePos x="0" y="0"/>
                      <wp:positionH relativeFrom="column">
                        <wp:posOffset>824346</wp:posOffset>
                      </wp:positionH>
                      <wp:positionV relativeFrom="paragraph">
                        <wp:posOffset>-38620</wp:posOffset>
                      </wp:positionV>
                      <wp:extent cx="20204" cy="6303818"/>
                      <wp:effectExtent l="0" t="0" r="37465" b="20955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204" cy="630381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E90433" id="Straight Connector 58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9pt,-3.05pt" to="66.5pt,4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" strokecolor="#024f75 [3204]" strokeweight="1pt"/>
                  </w:pict>
                </mc:Fallback>
              </mc:AlternateContent>
            </w:r>
            <w:r w:rsidRPr="00784670">
              <w:rPr>
                <w:rFonts w:ascii="Times New Roman" w:hAnsi="Times New Roman" w:cs="Times New Roman"/>
              </w:rPr>
              <w:t>Hard Disk</w:t>
            </w:r>
          </w:p>
        </w:tc>
        <w:tc>
          <w:tcPr>
            <w:tcW w:w="9376" w:type="dxa"/>
            <w:hideMark/>
          </w:tcPr>
          <w:p w14:paraId="7F03B426" w14:textId="35A65413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SQL Server requires a minimum of 6 GB of available hard-disk space.</w:t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Fonts w:ascii="Times New Roman" w:hAnsi="Times New Roman" w:cs="Times New Roman"/>
              </w:rPr>
              <w:br/>
              <w:t>Disk space requirements will vary with the SQL Server components you install. For more information, see </w:t>
            </w:r>
            <w:hyperlink r:id="rId20" w:anchor="HardDiskSpace" w:history="1">
              <w:r w:rsidRPr="00784670">
                <w:rPr>
                  <w:rStyle w:val="Hyperlink"/>
                  <w:rFonts w:ascii="Times New Roman" w:hAnsi="Times New Roman" w:cs="Times New Roman"/>
                </w:rPr>
                <w:t>Hard Disk Space Requirements</w:t>
              </w:r>
            </w:hyperlink>
            <w:r w:rsidRPr="00784670">
              <w:rPr>
                <w:rFonts w:ascii="Times New Roman" w:hAnsi="Times New Roman" w:cs="Times New Roman"/>
              </w:rPr>
              <w:t> later in this article. For information on supported storage types for data files, see </w:t>
            </w:r>
            <w:hyperlink r:id="rId21" w:anchor="StorageTypes" w:history="1">
              <w:r w:rsidRPr="00784670">
                <w:rPr>
                  <w:rStyle w:val="Hyperlink"/>
                  <w:rFonts w:ascii="Times New Roman" w:hAnsi="Times New Roman" w:cs="Times New Roman"/>
                </w:rPr>
                <w:t>Storage Types for Data Files</w:t>
              </w:r>
            </w:hyperlink>
            <w:r w:rsidRPr="00784670">
              <w:rPr>
                <w:rFonts w:ascii="Times New Roman" w:hAnsi="Times New Roman" w:cs="Times New Roman"/>
              </w:rPr>
              <w:t>.</w:t>
            </w:r>
          </w:p>
        </w:tc>
      </w:tr>
      <w:tr w:rsidR="00784670" w14:paraId="33E1B895" w14:textId="77777777" w:rsidTr="00784670">
        <w:tc>
          <w:tcPr>
            <w:tcW w:w="1418" w:type="dxa"/>
            <w:hideMark/>
          </w:tcPr>
          <w:p w14:paraId="7874E374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9376" w:type="dxa"/>
            <w:hideMark/>
          </w:tcPr>
          <w:p w14:paraId="3746D838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SQL Server requires Super-VGA (800x600) or higher resolution monitor.</w:t>
            </w:r>
          </w:p>
        </w:tc>
      </w:tr>
      <w:tr w:rsidR="00784670" w14:paraId="76318914" w14:textId="77777777" w:rsidTr="00784670">
        <w:tc>
          <w:tcPr>
            <w:tcW w:w="1418" w:type="dxa"/>
            <w:hideMark/>
          </w:tcPr>
          <w:p w14:paraId="7572F69B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9376" w:type="dxa"/>
            <w:hideMark/>
          </w:tcPr>
          <w:p w14:paraId="566B8747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Internet functionality requires Internet access (fees may apply).</w:t>
            </w:r>
          </w:p>
        </w:tc>
      </w:tr>
      <w:tr w:rsidR="00784670" w14:paraId="213357FC" w14:textId="77777777" w:rsidTr="00784670">
        <w:tc>
          <w:tcPr>
            <w:tcW w:w="1418" w:type="dxa"/>
            <w:hideMark/>
          </w:tcPr>
          <w:p w14:paraId="6564BFBF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Memory *</w:t>
            </w:r>
          </w:p>
        </w:tc>
        <w:tc>
          <w:tcPr>
            <w:tcW w:w="9376" w:type="dxa"/>
            <w:hideMark/>
          </w:tcPr>
          <w:p w14:paraId="651CE969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Style w:val="Strong"/>
                <w:rFonts w:ascii="Times New Roman" w:hAnsi="Times New Roman" w:cs="Times New Roman"/>
              </w:rPr>
              <w:t>Minimum:</w:t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Fonts w:ascii="Times New Roman" w:hAnsi="Times New Roman" w:cs="Times New Roman"/>
              </w:rPr>
              <w:br/>
              <w:t>Express Editions: 512 MB</w:t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Fonts w:ascii="Times New Roman" w:hAnsi="Times New Roman" w:cs="Times New Roman"/>
              </w:rPr>
              <w:br/>
              <w:t>All other editions: 1 GB</w:t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Style w:val="Strong"/>
                <w:rFonts w:ascii="Times New Roman" w:hAnsi="Times New Roman" w:cs="Times New Roman"/>
              </w:rPr>
              <w:t>Recommended:</w:t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Fonts w:ascii="Times New Roman" w:hAnsi="Times New Roman" w:cs="Times New Roman"/>
              </w:rPr>
              <w:br/>
              <w:t>Express Editions: 1 GB</w:t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Fonts w:ascii="Times New Roman" w:hAnsi="Times New Roman" w:cs="Times New Roman"/>
              </w:rPr>
              <w:br/>
              <w:t>All other editions: At least 4 GB and should be increased as database size increases to ensure optimal performance.</w:t>
            </w:r>
          </w:p>
        </w:tc>
      </w:tr>
      <w:tr w:rsidR="00784670" w14:paraId="6C5380FE" w14:textId="77777777" w:rsidTr="00784670">
        <w:tc>
          <w:tcPr>
            <w:tcW w:w="1418" w:type="dxa"/>
            <w:hideMark/>
          </w:tcPr>
          <w:p w14:paraId="49C3152B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Processor Speed</w:t>
            </w:r>
          </w:p>
        </w:tc>
        <w:tc>
          <w:tcPr>
            <w:tcW w:w="9376" w:type="dxa"/>
            <w:hideMark/>
          </w:tcPr>
          <w:p w14:paraId="5C0FFC6B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Style w:val="Strong"/>
                <w:rFonts w:ascii="Times New Roman" w:hAnsi="Times New Roman" w:cs="Times New Roman"/>
              </w:rPr>
              <w:t>Minimum:</w:t>
            </w:r>
            <w:r w:rsidRPr="00784670">
              <w:rPr>
                <w:rFonts w:ascii="Times New Roman" w:hAnsi="Times New Roman" w:cs="Times New Roman"/>
              </w:rPr>
              <w:t> x64 Processor: 1.4 GHz</w:t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Fonts w:ascii="Times New Roman" w:hAnsi="Times New Roman" w:cs="Times New Roman"/>
              </w:rPr>
              <w:br/>
            </w:r>
            <w:r w:rsidRPr="00784670">
              <w:rPr>
                <w:rStyle w:val="Strong"/>
                <w:rFonts w:ascii="Times New Roman" w:hAnsi="Times New Roman" w:cs="Times New Roman"/>
              </w:rPr>
              <w:t>Recommended:</w:t>
            </w:r>
            <w:r w:rsidRPr="00784670">
              <w:rPr>
                <w:rFonts w:ascii="Times New Roman" w:hAnsi="Times New Roman" w:cs="Times New Roman"/>
              </w:rPr>
              <w:t> 2.0 GHz or faster</w:t>
            </w:r>
          </w:p>
        </w:tc>
      </w:tr>
      <w:tr w:rsidR="00784670" w14:paraId="0F10C660" w14:textId="77777777" w:rsidTr="00784670">
        <w:tc>
          <w:tcPr>
            <w:tcW w:w="1418" w:type="dxa"/>
            <w:hideMark/>
          </w:tcPr>
          <w:p w14:paraId="5A886E3B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Processor Type</w:t>
            </w:r>
          </w:p>
        </w:tc>
        <w:tc>
          <w:tcPr>
            <w:tcW w:w="9376" w:type="dxa"/>
            <w:hideMark/>
          </w:tcPr>
          <w:p w14:paraId="3EF9C53F" w14:textId="77777777" w:rsidR="00784670" w:rsidRPr="00784670" w:rsidRDefault="00784670" w:rsidP="00784670">
            <w:pPr>
              <w:rPr>
                <w:rFonts w:ascii="Times New Roman" w:hAnsi="Times New Roman" w:cs="Times New Roman"/>
              </w:rPr>
            </w:pPr>
            <w:r w:rsidRPr="00784670">
              <w:rPr>
                <w:rFonts w:ascii="Times New Roman" w:hAnsi="Times New Roman" w:cs="Times New Roman"/>
              </w:rPr>
              <w:t>x64 Processor: AMD Opteron, AMD Athlon 64, Intel Xeon with Intel EM64T support, Intel Pentium IV with EM64T support</w:t>
            </w:r>
          </w:p>
        </w:tc>
      </w:tr>
    </w:tbl>
    <w:p w14:paraId="34F8DD27" w14:textId="36CEF6A4" w:rsidR="00784670" w:rsidRPr="006E6A60" w:rsidRDefault="00784670" w:rsidP="006B13DE">
      <w:pPr>
        <w:pStyle w:val="NormalWeb"/>
        <w:shd w:val="clear" w:color="auto" w:fill="FFFFFF"/>
        <w:rPr>
          <w:color w:val="171717"/>
          <w:sz w:val="28"/>
          <w:szCs w:val="28"/>
        </w:rPr>
      </w:pPr>
      <w:r w:rsidRPr="006E6A60">
        <w:rPr>
          <w:noProof/>
          <w:color w:val="171717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84D926A" wp14:editId="1665A4DA">
                <wp:simplePos x="0" y="0"/>
                <wp:positionH relativeFrom="column">
                  <wp:posOffset>-405939</wp:posOffset>
                </wp:positionH>
                <wp:positionV relativeFrom="paragraph">
                  <wp:posOffset>5262476</wp:posOffset>
                </wp:positionV>
                <wp:extent cx="7113385" cy="6927"/>
                <wp:effectExtent l="0" t="0" r="30480" b="317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3385" cy="6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5BA6" id="Straight Connector 61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95pt,414.35pt" to="528.15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" strokecolor="#024f75 [3204]" strokeweight="1pt"/>
            </w:pict>
          </mc:Fallback>
        </mc:AlternateContent>
      </w:r>
      <w:r w:rsidRPr="006E6A60">
        <w:rPr>
          <w:noProof/>
          <w:color w:val="171717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77AFE0" wp14:editId="6D6B1DC5">
                <wp:simplePos x="0" y="0"/>
                <wp:positionH relativeFrom="column">
                  <wp:posOffset>-419793</wp:posOffset>
                </wp:positionH>
                <wp:positionV relativeFrom="paragraph">
                  <wp:posOffset>1660294</wp:posOffset>
                </wp:positionV>
                <wp:extent cx="7127760" cy="34636"/>
                <wp:effectExtent l="0" t="0" r="35560" b="2286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7760" cy="346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1372D" id="Straight Connector 60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05pt,130.75pt" to="528.2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" strokecolor="#024f75 [3204]" strokeweight="1pt"/>
            </w:pict>
          </mc:Fallback>
        </mc:AlternateContent>
      </w:r>
      <w:r w:rsidR="006E6A60">
        <w:rPr>
          <w:color w:val="171717"/>
          <w:sz w:val="28"/>
          <w:szCs w:val="28"/>
        </w:rPr>
        <w:t xml:space="preserve">      </w:t>
      </w:r>
      <w:r w:rsidR="006B13DE" w:rsidRPr="006E6A60">
        <w:rPr>
          <w:color w:val="171717"/>
          <w:sz w:val="28"/>
          <w:szCs w:val="28"/>
        </w:rPr>
        <w:t xml:space="preserve">The following memory and processor requirements apply to all editions of </w:t>
      </w:r>
      <w:proofErr w:type="spellStart"/>
      <w:r w:rsidR="006E6A60">
        <w:rPr>
          <w:color w:val="171717"/>
          <w:sz w:val="28"/>
          <w:szCs w:val="28"/>
        </w:rPr>
        <w:t>sql</w:t>
      </w:r>
      <w:proofErr w:type="spellEnd"/>
      <w:r w:rsidR="006E6A60">
        <w:rPr>
          <w:color w:val="171717"/>
          <w:sz w:val="28"/>
          <w:szCs w:val="28"/>
        </w:rPr>
        <w:t>.</w:t>
      </w:r>
    </w:p>
    <w:p w14:paraId="6A8DA785" w14:textId="34D32700" w:rsidR="00784670" w:rsidRDefault="00784670" w:rsidP="006B13DE">
      <w:pPr>
        <w:pStyle w:val="NormalWeb"/>
        <w:shd w:val="clear" w:color="auto" w:fill="FFFFFF"/>
        <w:rPr>
          <w:color w:val="171717"/>
          <w:sz w:val="32"/>
          <w:szCs w:val="32"/>
        </w:rPr>
      </w:pPr>
      <w:r>
        <w:rPr>
          <w:noProof/>
          <w:color w:val="171717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8BEEF6" wp14:editId="1A811B7B">
                <wp:simplePos x="0" y="0"/>
                <wp:positionH relativeFrom="column">
                  <wp:posOffset>-419794</wp:posOffset>
                </wp:positionH>
                <wp:positionV relativeFrom="paragraph">
                  <wp:posOffset>6354214</wp:posOffset>
                </wp:positionV>
                <wp:extent cx="7155873" cy="27709"/>
                <wp:effectExtent l="0" t="0" r="26035" b="2984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873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63CBF" id="Straight Connector 62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05pt,500.35pt" to="530.4pt,5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" strokecolor="#024f75 [3204]" strokeweight="1pt"/>
            </w:pict>
          </mc:Fallback>
        </mc:AlternateContent>
      </w:r>
    </w:p>
    <w:p w14:paraId="2E2269AF" w14:textId="77777777" w:rsidR="00784670" w:rsidRDefault="00784670" w:rsidP="006B13DE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37ED02C2" w14:textId="77777777" w:rsidR="00784670" w:rsidRDefault="00784670" w:rsidP="006B13DE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6F4A52F4" w14:textId="77777777" w:rsidR="00870E46" w:rsidRDefault="000D7774" w:rsidP="000D7774">
      <w:pPr>
        <w:pStyle w:val="NormalWeb"/>
        <w:shd w:val="clear" w:color="auto" w:fill="FFFFFF"/>
        <w:ind w:left="2880"/>
        <w:rPr>
          <w:rFonts w:ascii="Algerian" w:hAnsi="Algerian"/>
          <w:color w:val="082A75" w:themeColor="text2"/>
          <w:sz w:val="40"/>
          <w:szCs w:val="40"/>
        </w:rPr>
      </w:pPr>
      <w:r w:rsidRPr="000D7774">
        <w:rPr>
          <w:rFonts w:ascii="Algerian" w:hAnsi="Algerian"/>
          <w:color w:val="082A75" w:themeColor="text2"/>
          <w:sz w:val="40"/>
          <w:szCs w:val="40"/>
        </w:rPr>
        <w:lastRenderedPageBreak/>
        <w:t xml:space="preserve">    </w:t>
      </w:r>
    </w:p>
    <w:p w14:paraId="427EE427" w14:textId="77777777" w:rsidR="00870E46" w:rsidRDefault="00870E46" w:rsidP="000D7774">
      <w:pPr>
        <w:pStyle w:val="NormalWeb"/>
        <w:shd w:val="clear" w:color="auto" w:fill="FFFFFF"/>
        <w:ind w:left="2880"/>
        <w:rPr>
          <w:rFonts w:ascii="Algerian" w:hAnsi="Algerian"/>
          <w:color w:val="082A75" w:themeColor="text2"/>
          <w:sz w:val="40"/>
          <w:szCs w:val="40"/>
        </w:rPr>
      </w:pPr>
    </w:p>
    <w:p w14:paraId="1BA67EE4" w14:textId="115D4724" w:rsidR="006B13DE" w:rsidRPr="00870E46" w:rsidRDefault="000D7774" w:rsidP="000D7774">
      <w:pPr>
        <w:pStyle w:val="NormalWeb"/>
        <w:shd w:val="clear" w:color="auto" w:fill="FFFFFF"/>
        <w:ind w:left="2880"/>
        <w:rPr>
          <w:rFonts w:ascii="Algerian" w:hAnsi="Algerian"/>
          <w:b/>
          <w:bCs/>
          <w:color w:val="082A75" w:themeColor="text2"/>
          <w:sz w:val="44"/>
          <w:szCs w:val="44"/>
          <w:u w:val="single"/>
        </w:rPr>
      </w:pPr>
      <w:r w:rsidRPr="00870E46">
        <w:rPr>
          <w:rFonts w:ascii="Algerian" w:hAnsi="Algerian"/>
          <w:b/>
          <w:bCs/>
          <w:color w:val="082A75" w:themeColor="text2"/>
          <w:sz w:val="44"/>
          <w:szCs w:val="44"/>
          <w:u w:val="single"/>
        </w:rPr>
        <w:t>1.6 Tools Required</w:t>
      </w:r>
    </w:p>
    <w:p w14:paraId="5355047E" w14:textId="60A303C7" w:rsidR="000D7774" w:rsidRPr="007966AF" w:rsidRDefault="000D7774" w:rsidP="000D7774">
      <w:pPr>
        <w:pStyle w:val="NormalWeb"/>
        <w:numPr>
          <w:ilvl w:val="0"/>
          <w:numId w:val="11"/>
        </w:numPr>
        <w:shd w:val="clear" w:color="auto" w:fill="FFFFFF"/>
        <w:rPr>
          <w:b/>
          <w:bCs/>
          <w:color w:val="171717"/>
          <w:sz w:val="40"/>
          <w:szCs w:val="40"/>
        </w:rPr>
      </w:pPr>
      <w:proofErr w:type="spellStart"/>
      <w:r w:rsidRPr="007966AF">
        <w:rPr>
          <w:b/>
          <w:bCs/>
          <w:color w:val="171717"/>
          <w:sz w:val="40"/>
          <w:szCs w:val="40"/>
        </w:rPr>
        <w:t>Mysql</w:t>
      </w:r>
      <w:proofErr w:type="spellEnd"/>
    </w:p>
    <w:p w14:paraId="68D4DBB5" w14:textId="7DCBCDB9" w:rsidR="000D7774" w:rsidRPr="007966AF" w:rsidRDefault="000D7774" w:rsidP="000D7774">
      <w:pPr>
        <w:pStyle w:val="NormalWeb"/>
        <w:numPr>
          <w:ilvl w:val="0"/>
          <w:numId w:val="11"/>
        </w:numPr>
        <w:shd w:val="clear" w:color="auto" w:fill="FFFFFF"/>
        <w:rPr>
          <w:b/>
          <w:bCs/>
          <w:color w:val="171717"/>
          <w:sz w:val="40"/>
          <w:szCs w:val="40"/>
        </w:rPr>
      </w:pPr>
      <w:r w:rsidRPr="007966AF">
        <w:rPr>
          <w:b/>
          <w:bCs/>
          <w:color w:val="171717"/>
          <w:sz w:val="40"/>
          <w:szCs w:val="40"/>
        </w:rPr>
        <w:t xml:space="preserve">Python- </w:t>
      </w:r>
      <w:proofErr w:type="spellStart"/>
      <w:r w:rsidRPr="007966AF">
        <w:rPr>
          <w:b/>
          <w:bCs/>
          <w:color w:val="171717"/>
          <w:sz w:val="40"/>
          <w:szCs w:val="40"/>
        </w:rPr>
        <w:t>spyder</w:t>
      </w:r>
      <w:proofErr w:type="spellEnd"/>
    </w:p>
    <w:p w14:paraId="0EA02A3F" w14:textId="6B1FE14C" w:rsidR="000D7774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  <w:r w:rsidRPr="00870E46">
        <w:rPr>
          <w:noProof/>
          <w:color w:val="171717"/>
          <w:sz w:val="32"/>
          <w:szCs w:val="32"/>
        </w:rPr>
        <w:drawing>
          <wp:inline distT="0" distB="0" distL="0" distR="0" wp14:anchorId="44C574AB" wp14:editId="4E032E9B">
            <wp:extent cx="3201555" cy="22479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107" cy="22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717"/>
          <w:sz w:val="32"/>
          <w:szCs w:val="32"/>
        </w:rPr>
        <w:tab/>
        <w:t xml:space="preserve">   </w:t>
      </w:r>
      <w:r w:rsidRPr="00870E46">
        <w:rPr>
          <w:noProof/>
          <w:color w:val="171717"/>
          <w:sz w:val="32"/>
          <w:szCs w:val="32"/>
        </w:rPr>
        <w:drawing>
          <wp:inline distT="0" distB="0" distL="0" distR="0" wp14:anchorId="691A522E" wp14:editId="6E800270">
            <wp:extent cx="2274224" cy="229555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0438" cy="23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1D84" w14:textId="15602301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242B8CDF" w14:textId="35C800A2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54CD147A" w14:textId="5A976D0D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7E3F78AA" w14:textId="64051601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322A1522" w14:textId="13797AFE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36701A3F" w14:textId="05ABB0AB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26A53211" w14:textId="2A7E7485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5048CA96" w14:textId="1390C625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340E3144" w14:textId="1F84BD8B" w:rsidR="00870E46" w:rsidRDefault="00870E46" w:rsidP="000D7774">
      <w:pPr>
        <w:pStyle w:val="NormalWeb"/>
        <w:shd w:val="clear" w:color="auto" w:fill="FFFFFF"/>
        <w:rPr>
          <w:color w:val="171717"/>
          <w:sz w:val="32"/>
          <w:szCs w:val="32"/>
        </w:rPr>
      </w:pPr>
    </w:p>
    <w:p w14:paraId="42684E0B" w14:textId="2D15AEB7" w:rsidR="00870E46" w:rsidRDefault="000C09DC" w:rsidP="000C09DC">
      <w:pPr>
        <w:pStyle w:val="NormalWeb"/>
        <w:shd w:val="clear" w:color="auto" w:fill="FFFFFF"/>
        <w:ind w:left="2880" w:firstLine="720"/>
        <w:rPr>
          <w:rFonts w:ascii="Algerian" w:hAnsi="Algerian"/>
          <w:b/>
          <w:bCs/>
          <w:color w:val="082A75" w:themeColor="text2"/>
          <w:sz w:val="52"/>
          <w:szCs w:val="52"/>
          <w:u w:val="single"/>
        </w:rPr>
      </w:pPr>
      <w:r w:rsidRPr="000C09DC">
        <w:rPr>
          <w:rFonts w:ascii="Algerian" w:hAnsi="Algerian"/>
          <w:b/>
          <w:bCs/>
          <w:color w:val="082A75" w:themeColor="text2"/>
          <w:sz w:val="52"/>
          <w:szCs w:val="52"/>
          <w:u w:val="single"/>
        </w:rPr>
        <w:lastRenderedPageBreak/>
        <w:t xml:space="preserve">1.7 </w:t>
      </w:r>
      <w:r w:rsidR="00D172C8">
        <w:rPr>
          <w:rFonts w:ascii="Algerian" w:hAnsi="Algerian"/>
          <w:b/>
          <w:bCs/>
          <w:color w:val="082A75" w:themeColor="text2"/>
          <w:sz w:val="52"/>
          <w:szCs w:val="52"/>
          <w:u w:val="single"/>
        </w:rPr>
        <w:t xml:space="preserve">Table </w:t>
      </w:r>
      <w:r w:rsidRPr="000C09DC">
        <w:rPr>
          <w:rFonts w:ascii="Algerian" w:hAnsi="Algerian"/>
          <w:b/>
          <w:bCs/>
          <w:color w:val="082A75" w:themeColor="text2"/>
          <w:sz w:val="52"/>
          <w:szCs w:val="52"/>
          <w:u w:val="single"/>
        </w:rPr>
        <w:t xml:space="preserve"> </w:t>
      </w:r>
    </w:p>
    <w:p w14:paraId="33DC7953" w14:textId="56A8C70A" w:rsidR="00D172C8" w:rsidRPr="00D172C8" w:rsidRDefault="00D172C8" w:rsidP="00D172C8">
      <w:pPr>
        <w:pStyle w:val="NormalWeb"/>
        <w:shd w:val="clear" w:color="auto" w:fill="FFFFFF"/>
        <w:rPr>
          <w:rFonts w:ascii="Algerian" w:hAnsi="Algerian"/>
          <w:sz w:val="40"/>
          <w:szCs w:val="40"/>
          <w:u w:val="single"/>
        </w:rPr>
      </w:pPr>
      <w:r w:rsidRPr="00D172C8">
        <w:rPr>
          <w:rFonts w:ascii="Algerian" w:hAnsi="Algerian"/>
          <w:sz w:val="40"/>
          <w:szCs w:val="40"/>
          <w:u w:val="single"/>
        </w:rPr>
        <w:t>Table name- student</w:t>
      </w:r>
    </w:p>
    <w:p w14:paraId="05E78CEE" w14:textId="77777777" w:rsidR="00D172C8" w:rsidRDefault="00D172C8" w:rsidP="00D172C8">
      <w:pPr>
        <w:ind w:firstLine="720"/>
        <w:jc w:val="both"/>
        <w:rPr>
          <w:rFonts w:ascii="Times New Roman" w:hAnsi="Times New Roman" w:cs="Times New Roman"/>
          <w:color w:val="0F0D29" w:themeColor="text1"/>
          <w:szCs w:val="28"/>
        </w:rPr>
      </w:pPr>
      <w:r>
        <w:rPr>
          <w:rFonts w:ascii="Times New Roman" w:hAnsi="Times New Roman" w:cs="Times New Roman"/>
          <w:color w:val="0F0D29" w:themeColor="text1"/>
          <w:szCs w:val="28"/>
        </w:rPr>
        <w:t xml:space="preserve">      </w:t>
      </w:r>
      <w:r w:rsidRPr="008A7F58">
        <w:rPr>
          <w:rFonts w:ascii="Times New Roman" w:hAnsi="Times New Roman" w:cs="Times New Roman"/>
          <w:noProof/>
          <w:color w:val="0F0D29" w:themeColor="text1"/>
          <w:szCs w:val="28"/>
        </w:rPr>
        <w:drawing>
          <wp:inline distT="0" distB="0" distL="0" distR="0" wp14:anchorId="36BCD23F" wp14:editId="04DA9C99">
            <wp:extent cx="4962006" cy="2646854"/>
            <wp:effectExtent l="0" t="0" r="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9987" cy="26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FF87" w14:textId="06336B56" w:rsidR="00D172C8" w:rsidRPr="006B13DE" w:rsidRDefault="00D172C8" w:rsidP="000B2FF7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The parameters of this table are;</w:t>
      </w:r>
    </w:p>
    <w:p w14:paraId="4FBEB825" w14:textId="77777777" w:rsidR="00D172C8" w:rsidRPr="006B13DE" w:rsidRDefault="00D172C8" w:rsidP="00D172C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Name of the student</w:t>
      </w:r>
    </w:p>
    <w:p w14:paraId="62AB3A52" w14:textId="77777777" w:rsidR="00D172C8" w:rsidRPr="006B13DE" w:rsidRDefault="00D172C8" w:rsidP="00D172C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Computer Science</w:t>
      </w:r>
    </w:p>
    <w:p w14:paraId="5DE939E6" w14:textId="77777777" w:rsidR="00D172C8" w:rsidRPr="006B13DE" w:rsidRDefault="00D172C8" w:rsidP="00D172C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Mathematics</w:t>
      </w:r>
    </w:p>
    <w:p w14:paraId="575F0BCA" w14:textId="77777777" w:rsidR="00D172C8" w:rsidRPr="006B13DE" w:rsidRDefault="00D172C8" w:rsidP="00D172C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Chemistry</w:t>
      </w:r>
    </w:p>
    <w:p w14:paraId="7454190D" w14:textId="77777777" w:rsidR="00D172C8" w:rsidRPr="006B13DE" w:rsidRDefault="00D172C8" w:rsidP="00D172C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Physics</w:t>
      </w:r>
    </w:p>
    <w:p w14:paraId="5951EB4D" w14:textId="77777777" w:rsidR="00D172C8" w:rsidRPr="006B13DE" w:rsidRDefault="00D172C8" w:rsidP="00D172C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6B13DE">
        <w:rPr>
          <w:rFonts w:ascii="Times New Roman" w:hAnsi="Times New Roman" w:cs="Times New Roman"/>
          <w:color w:val="0F0D29" w:themeColor="text1"/>
          <w:szCs w:val="28"/>
        </w:rPr>
        <w:t>Marks in English</w:t>
      </w:r>
    </w:p>
    <w:p w14:paraId="306CC5D5" w14:textId="76CFD923" w:rsidR="008A7F58" w:rsidRDefault="000B2FF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>
        <w:rPr>
          <w:rFonts w:ascii="Times New Roman" w:hAnsi="Times New Roman" w:cs="Times New Roman"/>
          <w:color w:val="0F0D29" w:themeColor="text1"/>
          <w:szCs w:val="28"/>
        </w:rPr>
        <w:t>Code for creation of the table:</w:t>
      </w:r>
    </w:p>
    <w:p w14:paraId="46054081" w14:textId="19EF0EC5" w:rsidR="00D172C8" w:rsidRDefault="000B2FF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0B2FF7">
        <w:rPr>
          <w:rFonts w:ascii="Times New Roman" w:hAnsi="Times New Roman" w:cs="Times New Roman"/>
          <w:noProof/>
          <w:color w:val="0F0D29" w:themeColor="text1"/>
          <w:szCs w:val="28"/>
        </w:rPr>
        <w:drawing>
          <wp:inline distT="0" distB="0" distL="0" distR="0" wp14:anchorId="03165F02" wp14:editId="7DDE66BF">
            <wp:extent cx="6324600" cy="171069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6351" cy="17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49B3" w14:textId="5640109D" w:rsidR="00D172C8" w:rsidRDefault="000B2FF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</w:r>
      <w:r>
        <w:rPr>
          <w:rFonts w:ascii="Times New Roman" w:hAnsi="Times New Roman" w:cs="Times New Roman"/>
          <w:color w:val="0F0D29" w:themeColor="text1"/>
          <w:szCs w:val="28"/>
        </w:rPr>
        <w:tab/>
        <w:t xml:space="preserve">          Fig 3.</w:t>
      </w:r>
    </w:p>
    <w:p w14:paraId="4EFBD6F6" w14:textId="2E727AAD" w:rsidR="00D172C8" w:rsidRDefault="00D172C8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78D91A7B" w14:textId="3BD9E682" w:rsidR="00D172C8" w:rsidRDefault="00D172C8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316CCC97" w14:textId="456BEEA1" w:rsidR="00D172C8" w:rsidRDefault="00D172C8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58AE6CF4" w14:textId="5FFA2470" w:rsidR="000B2FF7" w:rsidRDefault="00647266" w:rsidP="00647266">
      <w:pPr>
        <w:jc w:val="center"/>
        <w:rPr>
          <w:rFonts w:ascii="Algerian" w:hAnsi="Algerian" w:cs="Times New Roman"/>
          <w:sz w:val="44"/>
          <w:szCs w:val="44"/>
          <w:u w:val="single"/>
        </w:rPr>
      </w:pPr>
      <w:proofErr w:type="gramStart"/>
      <w:r w:rsidRPr="00647266">
        <w:rPr>
          <w:rFonts w:ascii="Algerian" w:hAnsi="Algerian" w:cs="Times New Roman"/>
          <w:sz w:val="44"/>
          <w:szCs w:val="44"/>
          <w:u w:val="single"/>
        </w:rPr>
        <w:lastRenderedPageBreak/>
        <w:t xml:space="preserve">1.8 </w:t>
      </w:r>
      <w:r>
        <w:rPr>
          <w:rFonts w:ascii="Algerian" w:hAnsi="Algerian" w:cs="Times New Roman"/>
          <w:sz w:val="44"/>
          <w:szCs w:val="44"/>
          <w:u w:val="single"/>
        </w:rPr>
        <w:t xml:space="preserve"> </w:t>
      </w:r>
      <w:r w:rsidRPr="00647266">
        <w:rPr>
          <w:rFonts w:ascii="Algerian" w:hAnsi="Algerian" w:cs="Times New Roman"/>
          <w:sz w:val="44"/>
          <w:szCs w:val="44"/>
          <w:u w:val="single"/>
        </w:rPr>
        <w:t>SOURCE</w:t>
      </w:r>
      <w:proofErr w:type="gramEnd"/>
      <w:r w:rsidRPr="00647266">
        <w:rPr>
          <w:rFonts w:ascii="Algerian" w:hAnsi="Algerian" w:cs="Times New Roman"/>
          <w:sz w:val="44"/>
          <w:szCs w:val="44"/>
          <w:u w:val="single"/>
        </w:rPr>
        <w:t xml:space="preserve"> CODE</w:t>
      </w:r>
    </w:p>
    <w:p w14:paraId="1A54BB1A" w14:textId="194EE1DE" w:rsidR="001F3FA7" w:rsidRPr="001F3FA7" w:rsidRDefault="001F3FA7" w:rsidP="001F3F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  <w:u w:val="single"/>
        </w:rPr>
      </w:pPr>
      <w:r w:rsidRPr="001F3FA7">
        <w:rPr>
          <w:rFonts w:ascii="Times New Roman" w:hAnsi="Times New Roman" w:cs="Times New Roman"/>
          <w:sz w:val="36"/>
          <w:szCs w:val="36"/>
          <w:u w:val="single"/>
        </w:rPr>
        <w:t>Creation Of Database:</w:t>
      </w:r>
    </w:p>
    <w:p w14:paraId="391E7980" w14:textId="2F6A3BFC" w:rsidR="000B2FF7" w:rsidRDefault="001F3FA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1F3FA7">
        <w:rPr>
          <w:rFonts w:ascii="Times New Roman" w:hAnsi="Times New Roman" w:cs="Times New Roman"/>
          <w:noProof/>
          <w:color w:val="0F0D29" w:themeColor="text1"/>
          <w:szCs w:val="28"/>
        </w:rPr>
        <w:drawing>
          <wp:inline distT="0" distB="0" distL="0" distR="0" wp14:anchorId="198BF3BD" wp14:editId="55D1781F">
            <wp:extent cx="6309360" cy="2375535"/>
            <wp:effectExtent l="0" t="0" r="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E459" w14:textId="24C7AD37" w:rsidR="000B2FF7" w:rsidRPr="001F3FA7" w:rsidRDefault="001F3FA7" w:rsidP="001F3FA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1F3FA7">
        <w:rPr>
          <w:rFonts w:ascii="Times New Roman" w:hAnsi="Times New Roman" w:cs="Times New Roman"/>
          <w:sz w:val="32"/>
          <w:szCs w:val="32"/>
          <w:u w:val="single"/>
        </w:rPr>
        <w:t>Program code for project</w:t>
      </w:r>
      <w:r w:rsidR="00A254DE">
        <w:rPr>
          <w:rFonts w:ascii="Times New Roman" w:hAnsi="Times New Roman" w:cs="Times New Roman"/>
          <w:sz w:val="32"/>
          <w:szCs w:val="32"/>
          <w:u w:val="single"/>
        </w:rPr>
        <w:t xml:space="preserve">- for a </w:t>
      </w:r>
      <w:proofErr w:type="gramStart"/>
      <w:r w:rsidR="00A254DE">
        <w:rPr>
          <w:rFonts w:ascii="Times New Roman" w:hAnsi="Times New Roman" w:cs="Times New Roman"/>
          <w:sz w:val="32"/>
          <w:szCs w:val="32"/>
          <w:u w:val="single"/>
        </w:rPr>
        <w:t>Teacher</w:t>
      </w:r>
      <w:proofErr w:type="gramEnd"/>
      <w:r w:rsidR="00A254DE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5D4B7FB8" w14:textId="74CE36B2" w:rsidR="001F3FA7" w:rsidRDefault="001F3FA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1F3FA7">
        <w:rPr>
          <w:rFonts w:ascii="Times New Roman" w:hAnsi="Times New Roman" w:cs="Times New Roman"/>
          <w:noProof/>
          <w:color w:val="0F0D29" w:themeColor="text1"/>
          <w:szCs w:val="28"/>
        </w:rPr>
        <w:drawing>
          <wp:inline distT="0" distB="0" distL="0" distR="0" wp14:anchorId="7C1B9706" wp14:editId="45EECA28">
            <wp:extent cx="6309360" cy="4283075"/>
            <wp:effectExtent l="0" t="0" r="0" b="317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4686" w14:textId="193F3FE6" w:rsidR="001F3FA7" w:rsidRDefault="001F3FA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2A831D64" w14:textId="030B6012" w:rsidR="001F3FA7" w:rsidRDefault="001F3FA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667144BD" w14:textId="2266FB54" w:rsidR="001F3FA7" w:rsidRDefault="001F3FA7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63C488E0" w14:textId="53965B89" w:rsidR="001F3FA7" w:rsidRDefault="00A254DE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A254DE">
        <w:rPr>
          <w:rFonts w:ascii="Times New Roman" w:hAnsi="Times New Roman" w:cs="Times New Roman"/>
          <w:noProof/>
          <w:color w:val="0F0D29" w:themeColor="text1"/>
          <w:szCs w:val="28"/>
        </w:rPr>
        <w:lastRenderedPageBreak/>
        <w:drawing>
          <wp:inline distT="0" distB="0" distL="0" distR="0" wp14:anchorId="4A428164" wp14:editId="4A205495">
            <wp:extent cx="6309360" cy="3060065"/>
            <wp:effectExtent l="0" t="0" r="0" b="698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4B07" w14:textId="7447F619" w:rsidR="00D172C8" w:rsidRDefault="00D172C8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07B923E2" w14:textId="50BCCB0B" w:rsidR="00D172C8" w:rsidRPr="00A254DE" w:rsidRDefault="00A254DE" w:rsidP="00A254D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254DE">
        <w:rPr>
          <w:rFonts w:ascii="Times New Roman" w:hAnsi="Times New Roman" w:cs="Times New Roman"/>
          <w:sz w:val="32"/>
          <w:szCs w:val="32"/>
        </w:rPr>
        <w:t>Program code for project- for a student</w:t>
      </w:r>
    </w:p>
    <w:p w14:paraId="2C1DE29B" w14:textId="75B9E41A" w:rsidR="008A7F58" w:rsidRDefault="00A254DE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  <w:r w:rsidRPr="00A254DE">
        <w:rPr>
          <w:rFonts w:ascii="Times New Roman" w:hAnsi="Times New Roman" w:cs="Times New Roman"/>
          <w:noProof/>
          <w:color w:val="0F0D29" w:themeColor="text1"/>
          <w:szCs w:val="28"/>
        </w:rPr>
        <w:drawing>
          <wp:inline distT="0" distB="0" distL="0" distR="0" wp14:anchorId="2E00201B" wp14:editId="66979A7A">
            <wp:extent cx="6309360" cy="24796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8DC" w14:textId="380B0405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19A616A6" w14:textId="13BFA830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3AA3F0A9" w14:textId="3E545837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44C90122" w14:textId="6E3D564E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4224F030" w14:textId="1E1F3309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2DF5B2B1" w14:textId="45D502A6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17D365AF" w14:textId="23F0BA13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651F3A06" w14:textId="7A01F130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378EA5B1" w14:textId="76773676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567151CA" w14:textId="545B9536" w:rsidR="00F96F63" w:rsidRDefault="00F96F63" w:rsidP="00F54323">
      <w:pPr>
        <w:jc w:val="both"/>
        <w:rPr>
          <w:rFonts w:ascii="Times New Roman" w:hAnsi="Times New Roman" w:cs="Times New Roman"/>
          <w:color w:val="0F0D29" w:themeColor="text1"/>
          <w:szCs w:val="28"/>
        </w:rPr>
      </w:pPr>
    </w:p>
    <w:p w14:paraId="587828DC" w14:textId="65D9B2F3" w:rsidR="00F96F63" w:rsidRDefault="00F96F63" w:rsidP="00F96F63">
      <w:pPr>
        <w:jc w:val="center"/>
        <w:rPr>
          <w:rFonts w:ascii="Algerian" w:hAnsi="Algerian" w:cs="Arial"/>
          <w:sz w:val="44"/>
          <w:szCs w:val="44"/>
          <w:u w:val="single"/>
        </w:rPr>
      </w:pPr>
      <w:r w:rsidRPr="006F53EF">
        <w:rPr>
          <w:rFonts w:ascii="Algerian" w:hAnsi="Algerian" w:cs="Arial"/>
          <w:sz w:val="44"/>
          <w:szCs w:val="44"/>
          <w:u w:val="single"/>
        </w:rPr>
        <w:lastRenderedPageBreak/>
        <w:t>1.9 Output</w:t>
      </w:r>
    </w:p>
    <w:p w14:paraId="6BB3063E" w14:textId="77777777" w:rsidR="006F53EF" w:rsidRPr="006F53EF" w:rsidRDefault="006F53EF" w:rsidP="00F96F63">
      <w:pPr>
        <w:jc w:val="center"/>
        <w:rPr>
          <w:rFonts w:ascii="Algerian" w:hAnsi="Algerian" w:cs="Arial"/>
          <w:sz w:val="44"/>
          <w:szCs w:val="44"/>
          <w:u w:val="single"/>
        </w:rPr>
      </w:pPr>
    </w:p>
    <w:p w14:paraId="3C73F0FF" w14:textId="3937BC89" w:rsidR="00F96F63" w:rsidRPr="006F53EF" w:rsidRDefault="006F53EF" w:rsidP="006F53EF">
      <w:pPr>
        <w:rPr>
          <w:rFonts w:ascii="Times New Roman" w:hAnsi="Times New Roman" w:cs="Times New Roman"/>
          <w:sz w:val="36"/>
          <w:szCs w:val="36"/>
          <w:u w:val="single"/>
        </w:rPr>
      </w:pPr>
      <w:r w:rsidRPr="006F53EF">
        <w:rPr>
          <w:rFonts w:ascii="Times New Roman" w:hAnsi="Times New Roman" w:cs="Times New Roman"/>
          <w:sz w:val="36"/>
          <w:szCs w:val="36"/>
          <w:u w:val="single"/>
        </w:rPr>
        <w:t>Output for successful connection:</w:t>
      </w:r>
    </w:p>
    <w:p w14:paraId="2A48A7D7" w14:textId="51ADD0AC" w:rsidR="006F53EF" w:rsidRDefault="006F53EF" w:rsidP="006F53EF">
      <w:pPr>
        <w:rPr>
          <w:rFonts w:ascii="Algerian" w:hAnsi="Algerian" w:cs="Arial"/>
          <w:sz w:val="40"/>
          <w:szCs w:val="40"/>
          <w:u w:val="single"/>
        </w:rPr>
      </w:pPr>
      <w:r w:rsidRPr="006F53EF">
        <w:rPr>
          <w:rFonts w:ascii="Algerian" w:hAnsi="Algerian" w:cs="Arial"/>
          <w:noProof/>
          <w:sz w:val="40"/>
          <w:szCs w:val="40"/>
          <w:u w:val="single"/>
        </w:rPr>
        <w:drawing>
          <wp:inline distT="0" distB="0" distL="0" distR="0" wp14:anchorId="18473965" wp14:editId="4132A338">
            <wp:extent cx="6309360" cy="112585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4322" w14:textId="421B5C61" w:rsidR="006F53EF" w:rsidRPr="006F53EF" w:rsidRDefault="006F53EF" w:rsidP="006F53EF">
      <w:pPr>
        <w:rPr>
          <w:rFonts w:ascii="Times New Roman" w:hAnsi="Times New Roman" w:cs="Times New Roman"/>
          <w:sz w:val="36"/>
          <w:szCs w:val="36"/>
          <w:u w:val="single"/>
        </w:rPr>
      </w:pPr>
      <w:r w:rsidRPr="006F53EF">
        <w:rPr>
          <w:rFonts w:ascii="Times New Roman" w:hAnsi="Times New Roman" w:cs="Times New Roman"/>
          <w:sz w:val="36"/>
          <w:szCs w:val="36"/>
          <w:u w:val="single"/>
        </w:rPr>
        <w:t>Teacher:</w:t>
      </w:r>
    </w:p>
    <w:p w14:paraId="2EB3BF32" w14:textId="6267D0CE" w:rsidR="006F53EF" w:rsidRDefault="006F53EF" w:rsidP="006F53EF">
      <w:pPr>
        <w:rPr>
          <w:rFonts w:ascii="Algerian" w:hAnsi="Algerian" w:cs="Arial"/>
          <w:sz w:val="40"/>
          <w:szCs w:val="40"/>
          <w:u w:val="single"/>
        </w:rPr>
      </w:pPr>
      <w:r w:rsidRPr="006F53EF">
        <w:rPr>
          <w:rFonts w:ascii="Algerian" w:hAnsi="Algerian" w:cs="Arial"/>
          <w:noProof/>
          <w:sz w:val="40"/>
          <w:szCs w:val="40"/>
          <w:u w:val="single"/>
        </w:rPr>
        <w:drawing>
          <wp:inline distT="0" distB="0" distL="0" distR="0" wp14:anchorId="35B4FCA8" wp14:editId="3D1880E3">
            <wp:extent cx="6309360" cy="390906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48E6" w14:textId="1AB37119" w:rsidR="006F53EF" w:rsidRDefault="006F53EF" w:rsidP="006F53EF">
      <w:pPr>
        <w:rPr>
          <w:rFonts w:ascii="Algerian" w:hAnsi="Algerian" w:cs="Arial"/>
          <w:sz w:val="40"/>
          <w:szCs w:val="40"/>
          <w:u w:val="single"/>
        </w:rPr>
      </w:pPr>
      <w:r w:rsidRPr="006F53EF">
        <w:rPr>
          <w:rFonts w:ascii="Algerian" w:hAnsi="Algerian" w:cs="Arial"/>
          <w:noProof/>
          <w:sz w:val="40"/>
          <w:szCs w:val="40"/>
          <w:u w:val="single"/>
        </w:rPr>
        <w:lastRenderedPageBreak/>
        <w:drawing>
          <wp:inline distT="0" distB="0" distL="0" distR="0" wp14:anchorId="7106821A" wp14:editId="06B19625">
            <wp:extent cx="6309360" cy="290512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7217" w14:textId="557B96B6" w:rsidR="006F53EF" w:rsidRDefault="006F53EF" w:rsidP="006F53EF">
      <w:pPr>
        <w:rPr>
          <w:rFonts w:ascii="Algerian" w:hAnsi="Algerian" w:cs="Arial"/>
          <w:sz w:val="40"/>
          <w:szCs w:val="40"/>
          <w:u w:val="single"/>
        </w:rPr>
      </w:pPr>
      <w:r w:rsidRPr="006F53EF">
        <w:rPr>
          <w:rFonts w:ascii="Algerian" w:hAnsi="Algerian" w:cs="Arial"/>
          <w:noProof/>
          <w:sz w:val="40"/>
          <w:szCs w:val="40"/>
          <w:u w:val="single"/>
        </w:rPr>
        <w:drawing>
          <wp:inline distT="0" distB="0" distL="0" distR="0" wp14:anchorId="1B328A1D" wp14:editId="7A84D8BC">
            <wp:extent cx="6309360" cy="398335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AC0C" w14:textId="0B244B45" w:rsidR="006F53EF" w:rsidRDefault="006F53EF" w:rsidP="006F53EF">
      <w:pPr>
        <w:rPr>
          <w:rFonts w:ascii="Algerian" w:hAnsi="Algerian" w:cs="Arial"/>
          <w:sz w:val="40"/>
          <w:szCs w:val="40"/>
          <w:u w:val="single"/>
        </w:rPr>
      </w:pPr>
      <w:r w:rsidRPr="006F53EF">
        <w:rPr>
          <w:rFonts w:ascii="Algerian" w:hAnsi="Algerian" w:cs="Arial"/>
          <w:noProof/>
          <w:sz w:val="40"/>
          <w:szCs w:val="40"/>
          <w:u w:val="single"/>
        </w:rPr>
        <w:lastRenderedPageBreak/>
        <w:drawing>
          <wp:inline distT="0" distB="0" distL="0" distR="0" wp14:anchorId="7F0C47F3" wp14:editId="15312CF1">
            <wp:extent cx="5890770" cy="3185436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3E3B" w14:textId="77777777" w:rsidR="00CE4587" w:rsidRDefault="00CE4587" w:rsidP="006F53EF">
      <w:pPr>
        <w:rPr>
          <w:rFonts w:ascii="Algerian" w:hAnsi="Algerian" w:cs="Arial"/>
          <w:sz w:val="40"/>
          <w:szCs w:val="40"/>
          <w:u w:val="single"/>
        </w:rPr>
      </w:pPr>
    </w:p>
    <w:p w14:paraId="74BA133F" w14:textId="29EB631D" w:rsidR="00891255" w:rsidRDefault="00891255" w:rsidP="006F53EF">
      <w:pPr>
        <w:rPr>
          <w:rFonts w:ascii="Algerian" w:hAnsi="Algerian" w:cs="Arial"/>
          <w:sz w:val="40"/>
          <w:szCs w:val="40"/>
          <w:u w:val="single"/>
        </w:rPr>
      </w:pPr>
      <w:r w:rsidRPr="00891255">
        <w:rPr>
          <w:rFonts w:ascii="Algerian" w:hAnsi="Algerian" w:cs="Arial"/>
          <w:noProof/>
          <w:sz w:val="40"/>
          <w:szCs w:val="40"/>
          <w:u w:val="single"/>
        </w:rPr>
        <w:drawing>
          <wp:inline distT="0" distB="0" distL="0" distR="0" wp14:anchorId="77140E80" wp14:editId="577D43BA">
            <wp:extent cx="4580017" cy="472481"/>
            <wp:effectExtent l="0" t="0" r="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1F1C" w14:textId="77777777" w:rsidR="00CE4587" w:rsidRDefault="00CE4587" w:rsidP="006F53EF">
      <w:pPr>
        <w:rPr>
          <w:rFonts w:ascii="Algerian" w:hAnsi="Algerian" w:cs="Arial"/>
          <w:sz w:val="40"/>
          <w:szCs w:val="40"/>
          <w:u w:val="single"/>
        </w:rPr>
      </w:pPr>
    </w:p>
    <w:p w14:paraId="2FA6C15E" w14:textId="74171C25" w:rsidR="00891255" w:rsidRPr="00891255" w:rsidRDefault="00891255" w:rsidP="008912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  <w:u w:val="single"/>
        </w:rPr>
      </w:pPr>
      <w:r w:rsidRPr="00891255">
        <w:rPr>
          <w:rFonts w:ascii="Times New Roman" w:hAnsi="Times New Roman" w:cs="Times New Roman"/>
          <w:sz w:val="40"/>
          <w:szCs w:val="40"/>
          <w:u w:val="single"/>
        </w:rPr>
        <w:t>Student:</w:t>
      </w:r>
    </w:p>
    <w:p w14:paraId="359F9D92" w14:textId="7BF39C73" w:rsidR="00891255" w:rsidRDefault="00CE4587" w:rsidP="006F53EF">
      <w:pPr>
        <w:rPr>
          <w:rFonts w:ascii="Times New Roman" w:hAnsi="Times New Roman" w:cs="Times New Roman"/>
          <w:sz w:val="40"/>
          <w:szCs w:val="40"/>
          <w:u w:val="single"/>
        </w:rPr>
      </w:pPr>
      <w:r w:rsidRPr="00CE4587">
        <w:rPr>
          <w:rFonts w:ascii="Times New Roman" w:hAnsi="Times New Roman" w:cs="Times New Roman"/>
          <w:noProof/>
          <w:sz w:val="40"/>
          <w:szCs w:val="40"/>
          <w:u w:val="single"/>
        </w:rPr>
        <w:drawing>
          <wp:inline distT="0" distB="0" distL="0" distR="0" wp14:anchorId="324BC8EE" wp14:editId="07A5BA95">
            <wp:extent cx="6309360" cy="2547620"/>
            <wp:effectExtent l="0" t="0" r="0" b="508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DC11" w14:textId="7481AC20" w:rsidR="00CE4587" w:rsidRDefault="00CE4587" w:rsidP="006F53EF">
      <w:pPr>
        <w:rPr>
          <w:rFonts w:ascii="Times New Roman" w:hAnsi="Times New Roman" w:cs="Times New Roman"/>
          <w:sz w:val="40"/>
          <w:szCs w:val="40"/>
          <w:u w:val="single"/>
        </w:rPr>
      </w:pPr>
      <w:r w:rsidRPr="00CE4587">
        <w:rPr>
          <w:rFonts w:ascii="Times New Roman" w:hAnsi="Times New Roman" w:cs="Times New Roman"/>
          <w:noProof/>
          <w:sz w:val="40"/>
          <w:szCs w:val="40"/>
          <w:u w:val="single"/>
        </w:rPr>
        <w:lastRenderedPageBreak/>
        <w:drawing>
          <wp:inline distT="0" distB="0" distL="0" distR="0" wp14:anchorId="16ED2525" wp14:editId="576A73DA">
            <wp:extent cx="6309360" cy="288163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4D73" w14:textId="75FAB0D3" w:rsidR="005A0D86" w:rsidRDefault="005A0D86" w:rsidP="006F53EF">
      <w:pPr>
        <w:rPr>
          <w:rFonts w:ascii="Times New Roman" w:hAnsi="Times New Roman" w:cs="Times New Roman"/>
          <w:sz w:val="40"/>
          <w:szCs w:val="40"/>
          <w:u w:val="single"/>
        </w:rPr>
      </w:pPr>
      <w:r w:rsidRPr="005A0D86">
        <w:rPr>
          <w:rFonts w:ascii="Times New Roman" w:hAnsi="Times New Roman" w:cs="Times New Roman"/>
          <w:noProof/>
          <w:sz w:val="40"/>
          <w:szCs w:val="40"/>
          <w:u w:val="single"/>
        </w:rPr>
        <w:drawing>
          <wp:inline distT="0" distB="0" distL="0" distR="0" wp14:anchorId="7FB27D6F" wp14:editId="7D82FA70">
            <wp:extent cx="5982218" cy="317019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8424" w14:textId="54542434" w:rsidR="009D2801" w:rsidRDefault="009D2801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3AFDB7C2" w14:textId="18A32A30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469631ED" w14:textId="0B063DAC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0978AA88" w14:textId="7532DBF9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3B2DE4FB" w14:textId="6AB63F08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6C9D0B8B" w14:textId="5FD0B414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64FCC79C" w14:textId="77777777" w:rsidR="00E74438" w:rsidRDefault="00E74438" w:rsidP="00650EE3">
      <w:pPr>
        <w:ind w:left="2160" w:firstLine="720"/>
        <w:rPr>
          <w:rFonts w:ascii="Algerian" w:hAnsi="Algerian" w:cs="Times New Roman"/>
          <w:sz w:val="44"/>
          <w:szCs w:val="44"/>
          <w:u w:val="single"/>
        </w:rPr>
      </w:pPr>
    </w:p>
    <w:p w14:paraId="3E5C3551" w14:textId="77777777" w:rsidR="00E74438" w:rsidRDefault="00E74438" w:rsidP="00650EE3">
      <w:pPr>
        <w:ind w:left="2160" w:firstLine="720"/>
        <w:rPr>
          <w:rFonts w:ascii="Algerian" w:hAnsi="Algerian" w:cs="Times New Roman"/>
          <w:sz w:val="44"/>
          <w:szCs w:val="44"/>
          <w:u w:val="single"/>
        </w:rPr>
      </w:pPr>
    </w:p>
    <w:p w14:paraId="3D36E8C3" w14:textId="77777777" w:rsidR="00E74438" w:rsidRDefault="00E74438" w:rsidP="00650EE3">
      <w:pPr>
        <w:ind w:left="2160" w:firstLine="720"/>
        <w:rPr>
          <w:rFonts w:ascii="Algerian" w:hAnsi="Algerian" w:cs="Times New Roman"/>
          <w:sz w:val="44"/>
          <w:szCs w:val="44"/>
          <w:u w:val="single"/>
        </w:rPr>
      </w:pPr>
    </w:p>
    <w:p w14:paraId="64994259" w14:textId="0276E4E6" w:rsidR="00650EE3" w:rsidRPr="00650EE3" w:rsidRDefault="00650EE3" w:rsidP="00650EE3">
      <w:pPr>
        <w:ind w:left="2160" w:firstLine="720"/>
        <w:rPr>
          <w:rFonts w:ascii="Algerian" w:hAnsi="Algerian" w:cs="Times New Roman"/>
          <w:sz w:val="44"/>
          <w:szCs w:val="44"/>
          <w:u w:val="single"/>
        </w:rPr>
      </w:pPr>
      <w:proofErr w:type="gramStart"/>
      <w:r w:rsidRPr="00650EE3">
        <w:rPr>
          <w:rFonts w:ascii="Algerian" w:hAnsi="Algerian" w:cs="Times New Roman"/>
          <w:sz w:val="44"/>
          <w:szCs w:val="44"/>
          <w:u w:val="single"/>
        </w:rPr>
        <w:t xml:space="preserve">1.10 </w:t>
      </w:r>
      <w:r>
        <w:rPr>
          <w:rFonts w:ascii="Algerian" w:hAnsi="Algerian" w:cs="Times New Roman"/>
          <w:sz w:val="44"/>
          <w:szCs w:val="44"/>
          <w:u w:val="single"/>
        </w:rPr>
        <w:t xml:space="preserve"> </w:t>
      </w:r>
      <w:r w:rsidRPr="00650EE3">
        <w:rPr>
          <w:rFonts w:ascii="Algerian" w:hAnsi="Algerian" w:cs="Times New Roman"/>
          <w:sz w:val="44"/>
          <w:szCs w:val="44"/>
          <w:u w:val="single"/>
        </w:rPr>
        <w:t>FUTURE</w:t>
      </w:r>
      <w:proofErr w:type="gramEnd"/>
      <w:r w:rsidR="00A13AA5">
        <w:rPr>
          <w:rFonts w:ascii="Algerian" w:hAnsi="Algerian" w:cs="Times New Roman"/>
          <w:sz w:val="44"/>
          <w:szCs w:val="44"/>
          <w:u w:val="single"/>
        </w:rPr>
        <w:t xml:space="preserve"> </w:t>
      </w:r>
      <w:r w:rsidRPr="00650EE3">
        <w:rPr>
          <w:rFonts w:ascii="Algerian" w:hAnsi="Algerian" w:cs="Times New Roman"/>
          <w:sz w:val="44"/>
          <w:szCs w:val="44"/>
          <w:u w:val="single"/>
        </w:rPr>
        <w:t>SCOPE</w:t>
      </w:r>
    </w:p>
    <w:p w14:paraId="595E461E" w14:textId="10B4DC9F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05806C93" w14:textId="5B4AB350" w:rsidR="00650EE3" w:rsidRDefault="00AD6058" w:rsidP="00E74438">
      <w:pPr>
        <w:jc w:val="both"/>
        <w:rPr>
          <w:rFonts w:ascii="Times New Roman" w:hAnsi="Times New Roman" w:cs="Times New Roman"/>
          <w:sz w:val="40"/>
          <w:szCs w:val="40"/>
          <w:u w:val="single"/>
        </w:rPr>
      </w:pPr>
      <w:r w:rsidRPr="00E74438">
        <w:rPr>
          <w:rFonts w:ascii="Times New Roman" w:hAnsi="Times New Roman" w:cs="Times New Roman"/>
          <w:color w:val="0F0D29" w:themeColor="text1"/>
          <w:sz w:val="32"/>
          <w:szCs w:val="32"/>
        </w:rPr>
        <w:t>This project will act instrumental for effortless analysis of excessively large databases which cannot be achieved without computerization. Also, I would like to add that this project could have more parameters</w:t>
      </w:r>
      <w:r w:rsidR="00A763C8">
        <w:rPr>
          <w:rFonts w:ascii="Times New Roman" w:hAnsi="Times New Roman" w:cs="Times New Roman"/>
          <w:color w:val="0F0D29" w:themeColor="text1"/>
          <w:sz w:val="32"/>
          <w:szCs w:val="32"/>
        </w:rPr>
        <w:t>,</w:t>
      </w:r>
      <w:r w:rsidRPr="00E74438">
        <w:rPr>
          <w:rFonts w:ascii="Times New Roman" w:hAnsi="Times New Roman" w:cs="Times New Roman"/>
          <w:color w:val="0F0D29" w:themeColor="text1"/>
          <w:sz w:val="32"/>
          <w:szCs w:val="32"/>
        </w:rPr>
        <w:t xml:space="preserve"> however due to time constraint and less knowledge on this area I have highlighted the main 5 topics that a user would want to search. For the program to be more effective, I have even created two modes of data analysis. One is the teacher mode and the other is the student mode. A teacher and a student can independently work upon the data. After the changes, the name of the person who has updated the data will also be verified.</w:t>
      </w:r>
      <w:r w:rsidR="00E74438" w:rsidRPr="00E74438">
        <w:rPr>
          <w:rFonts w:ascii="Times New Roman" w:hAnsi="Times New Roman" w:cs="Times New Roman"/>
          <w:color w:val="0F0D29" w:themeColor="text1"/>
          <w:sz w:val="32"/>
          <w:szCs w:val="32"/>
        </w:rPr>
        <w:t xml:space="preserve"> Further, this project can be developed to </w:t>
      </w:r>
      <w:r w:rsidR="00A763C8">
        <w:rPr>
          <w:rFonts w:ascii="Times New Roman" w:hAnsi="Times New Roman" w:cs="Times New Roman"/>
          <w:color w:val="0F0D29" w:themeColor="text1"/>
          <w:sz w:val="32"/>
          <w:szCs w:val="32"/>
        </w:rPr>
        <w:t>make</w:t>
      </w:r>
      <w:r w:rsidR="00E74438" w:rsidRPr="00E74438">
        <w:rPr>
          <w:rFonts w:ascii="Times New Roman" w:hAnsi="Times New Roman" w:cs="Times New Roman"/>
          <w:color w:val="0F0D29" w:themeColor="text1"/>
          <w:sz w:val="32"/>
          <w:szCs w:val="32"/>
        </w:rPr>
        <w:t xml:space="preserve"> student data analysis an easier job for teachers and students</w:t>
      </w:r>
      <w:r w:rsidR="00E74438">
        <w:rPr>
          <w:rFonts w:ascii="Times New Roman" w:hAnsi="Times New Roman" w:cs="Times New Roman"/>
          <w:color w:val="0F0D29" w:themeColor="text1"/>
          <w:szCs w:val="28"/>
        </w:rPr>
        <w:t>.</w:t>
      </w:r>
    </w:p>
    <w:p w14:paraId="51CB4080" w14:textId="7D7641BE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3CC50EA9" w14:textId="6ED02DF4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437FCB33" w14:textId="09E2000E" w:rsidR="00650EE3" w:rsidRDefault="00650EE3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3E28C6F1" w14:textId="3D64EBAF" w:rsidR="00365701" w:rsidRDefault="00365701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63B27422" w14:textId="501E3B34" w:rsidR="00365701" w:rsidRDefault="00365701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32D22796" w14:textId="43457C56" w:rsidR="00365701" w:rsidRDefault="00365701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5BBFB6B9" w14:textId="64D1BBFC" w:rsidR="00365701" w:rsidRDefault="00365701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5D259826" w14:textId="064ACF56" w:rsidR="00365701" w:rsidRDefault="00365701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7F00CE6F" w14:textId="77777777" w:rsidR="00365701" w:rsidRPr="00891255" w:rsidRDefault="00365701" w:rsidP="006F53EF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1C4D8EB4" w14:textId="6668438A" w:rsidR="00B63370" w:rsidRDefault="00B63370" w:rsidP="00716F3C">
      <w:pPr>
        <w:pStyle w:val="ListParagraph"/>
        <w:ind w:left="420"/>
        <w:rPr>
          <w:rFonts w:ascii="Algerian" w:hAnsi="Algerian"/>
          <w:sz w:val="40"/>
          <w:szCs w:val="40"/>
          <w:u w:val="single"/>
        </w:rPr>
      </w:pPr>
    </w:p>
    <w:p w14:paraId="184FE9D2" w14:textId="213B88D7" w:rsidR="00716F3C" w:rsidRPr="007D7251" w:rsidRDefault="00030D3A" w:rsidP="00030D3A">
      <w:pPr>
        <w:jc w:val="center"/>
        <w:rPr>
          <w:rFonts w:ascii="Algerian" w:hAnsi="Algerian"/>
          <w:b w:val="0"/>
          <w:bCs/>
          <w:color w:val="5951C8" w:themeColor="text1" w:themeTint="80"/>
          <w:sz w:val="48"/>
          <w:szCs w:val="48"/>
          <w:u w:val="single"/>
        </w:rPr>
      </w:pPr>
      <w:r w:rsidRPr="007D7251">
        <w:rPr>
          <w:rFonts w:ascii="Algerian" w:hAnsi="Algerian"/>
          <w:b w:val="0"/>
          <w:bCs/>
          <w:color w:val="5951C8" w:themeColor="text1" w:themeTint="80"/>
          <w:sz w:val="48"/>
          <w:szCs w:val="48"/>
          <w:u w:val="single"/>
        </w:rPr>
        <w:lastRenderedPageBreak/>
        <w:t>1.</w:t>
      </w:r>
      <w:r w:rsidR="00365701" w:rsidRPr="007D7251">
        <w:rPr>
          <w:rFonts w:ascii="Algerian" w:hAnsi="Algerian"/>
          <w:b w:val="0"/>
          <w:bCs/>
          <w:color w:val="5951C8" w:themeColor="text1" w:themeTint="80"/>
          <w:sz w:val="48"/>
          <w:szCs w:val="48"/>
          <w:u w:val="single"/>
        </w:rPr>
        <w:t>11</w:t>
      </w:r>
      <w:r w:rsidRPr="007D7251">
        <w:rPr>
          <w:rFonts w:ascii="Algerian" w:hAnsi="Algerian"/>
          <w:b w:val="0"/>
          <w:bCs/>
          <w:color w:val="5951C8" w:themeColor="text1" w:themeTint="80"/>
          <w:sz w:val="48"/>
          <w:szCs w:val="48"/>
          <w:u w:val="single"/>
        </w:rPr>
        <w:t xml:space="preserve"> BIBLIOGRAPHY</w:t>
      </w:r>
    </w:p>
    <w:p w14:paraId="24AF992A" w14:textId="03FD700F" w:rsidR="0075689E" w:rsidRDefault="0075689E" w:rsidP="0075689E"/>
    <w:p w14:paraId="2CC09BA9" w14:textId="5B058647" w:rsidR="00365701" w:rsidRDefault="00365701" w:rsidP="0075689E"/>
    <w:p w14:paraId="511DA435" w14:textId="70DE1E5E" w:rsidR="00365701" w:rsidRPr="00365701" w:rsidRDefault="00000000" w:rsidP="00365701">
      <w:pPr>
        <w:pStyle w:val="ListParagraph"/>
        <w:numPr>
          <w:ilvl w:val="0"/>
          <w:numId w:val="13"/>
        </w:numPr>
        <w:shd w:val="clear" w:color="auto" w:fill="FFFFFF"/>
        <w:rPr>
          <w:rFonts w:ascii="Times New Roman" w:hAnsi="Times New Roman" w:cs="Times New Roman"/>
          <w:color w:val="1A0DAB"/>
          <w:sz w:val="36"/>
          <w:szCs w:val="36"/>
        </w:rPr>
      </w:pPr>
      <w:hyperlink r:id="rId38" w:history="1">
        <w:r w:rsidR="00365701" w:rsidRPr="00365701">
          <w:rPr>
            <w:rStyle w:val="Hyperlink"/>
            <w:rFonts w:ascii="Times New Roman" w:hAnsi="Times New Roman" w:cs="Times New Roman"/>
            <w:sz w:val="36"/>
            <w:szCs w:val="36"/>
          </w:rPr>
          <w:t>https://www.youtube.com/watch?v=323H_mOOWQ4&amp;list=PLxCzCOWd7aiHqU4HKL7-SITyuSIcD93id</w:t>
        </w:r>
      </w:hyperlink>
    </w:p>
    <w:p w14:paraId="41749EC7" w14:textId="77777777" w:rsidR="00365701" w:rsidRPr="00365701" w:rsidRDefault="00365701" w:rsidP="00365701">
      <w:pPr>
        <w:pStyle w:val="ListParagraph"/>
        <w:numPr>
          <w:ilvl w:val="0"/>
          <w:numId w:val="13"/>
        </w:numPr>
        <w:shd w:val="clear" w:color="auto" w:fill="FFFFFF"/>
        <w:rPr>
          <w:rFonts w:ascii="Times New Roman" w:hAnsi="Times New Roman" w:cs="Times New Roman"/>
          <w:b w:val="0"/>
          <w:color w:val="1A0DAB"/>
          <w:sz w:val="36"/>
          <w:szCs w:val="36"/>
        </w:rPr>
      </w:pPr>
      <w:r w:rsidRPr="00365701">
        <w:rPr>
          <w:rFonts w:ascii="Times New Roman" w:hAnsi="Times New Roman" w:cs="Times New Roman"/>
          <w:color w:val="1A0DAB"/>
          <w:sz w:val="36"/>
          <w:szCs w:val="36"/>
        </w:rPr>
        <w:fldChar w:fldCharType="begin"/>
      </w:r>
      <w:r w:rsidRPr="00365701">
        <w:rPr>
          <w:rFonts w:ascii="Times New Roman" w:hAnsi="Times New Roman" w:cs="Times New Roman"/>
          <w:color w:val="1A0DAB"/>
          <w:sz w:val="36"/>
          <w:szCs w:val="36"/>
        </w:rPr>
        <w:instrText xml:space="preserve"> HYPERLINK "</w:instrText>
      </w:r>
      <w:r w:rsidRPr="00365701">
        <w:rPr>
          <w:rFonts w:ascii="Times New Roman" w:hAnsi="Times New Roman" w:cs="Times New Roman"/>
          <w:color w:val="1A0DAB"/>
          <w:sz w:val="36"/>
          <w:szCs w:val="36"/>
        </w:rPr>
        <w:br/>
        <w:instrText>https://www.tutorialspoint.com › sql</w:instrText>
      </w:r>
    </w:p>
    <w:p w14:paraId="31FC14AE" w14:textId="77777777" w:rsidR="00365701" w:rsidRPr="00365701" w:rsidRDefault="00365701" w:rsidP="00365701">
      <w:pPr>
        <w:pStyle w:val="ListParagraph"/>
        <w:numPr>
          <w:ilvl w:val="0"/>
          <w:numId w:val="13"/>
        </w:numPr>
        <w:shd w:val="clear" w:color="auto" w:fill="FFFFFF"/>
        <w:rPr>
          <w:rStyle w:val="Hyperlink"/>
          <w:rFonts w:ascii="Times New Roman" w:hAnsi="Times New Roman" w:cs="Times New Roman"/>
          <w:b w:val="0"/>
          <w:sz w:val="36"/>
          <w:szCs w:val="36"/>
        </w:rPr>
      </w:pPr>
      <w:r w:rsidRPr="00365701">
        <w:rPr>
          <w:rFonts w:ascii="Times New Roman" w:hAnsi="Times New Roman" w:cs="Times New Roman"/>
          <w:color w:val="1A0DAB"/>
          <w:sz w:val="36"/>
          <w:szCs w:val="36"/>
        </w:rPr>
        <w:instrText xml:space="preserve">" </w:instrText>
      </w:r>
      <w:r w:rsidRPr="00365701">
        <w:rPr>
          <w:rFonts w:ascii="Times New Roman" w:hAnsi="Times New Roman" w:cs="Times New Roman"/>
          <w:color w:val="1A0DAB"/>
          <w:sz w:val="36"/>
          <w:szCs w:val="36"/>
        </w:rPr>
      </w:r>
      <w:r w:rsidRPr="00365701">
        <w:rPr>
          <w:rFonts w:ascii="Times New Roman" w:hAnsi="Times New Roman" w:cs="Times New Roman"/>
          <w:color w:val="1A0DAB"/>
          <w:sz w:val="36"/>
          <w:szCs w:val="36"/>
        </w:rPr>
        <w:fldChar w:fldCharType="separate"/>
      </w:r>
      <w:r w:rsidRPr="00365701">
        <w:rPr>
          <w:rStyle w:val="Hyperlink"/>
          <w:rFonts w:ascii="Times New Roman" w:hAnsi="Times New Roman" w:cs="Times New Roman"/>
          <w:sz w:val="36"/>
          <w:szCs w:val="36"/>
        </w:rPr>
        <w:br/>
        <w:t xml:space="preserve">https://www.tutorialspoint.com › </w:t>
      </w:r>
      <w:proofErr w:type="spellStart"/>
      <w:r w:rsidRPr="00365701">
        <w:rPr>
          <w:rStyle w:val="Hyperlink"/>
          <w:rFonts w:ascii="Times New Roman" w:hAnsi="Times New Roman" w:cs="Times New Roman"/>
          <w:sz w:val="36"/>
          <w:szCs w:val="36"/>
        </w:rPr>
        <w:t>sql</w:t>
      </w:r>
      <w:proofErr w:type="spellEnd"/>
    </w:p>
    <w:p w14:paraId="4D7FADA3" w14:textId="2EB22FA1" w:rsidR="00365701" w:rsidRPr="00365701" w:rsidRDefault="00365701" w:rsidP="00365701">
      <w:pPr>
        <w:shd w:val="clear" w:color="auto" w:fill="FFFFFF"/>
        <w:rPr>
          <w:rFonts w:ascii="Times New Roman" w:hAnsi="Times New Roman" w:cs="Times New Roman"/>
          <w:color w:val="202124"/>
          <w:sz w:val="36"/>
          <w:szCs w:val="36"/>
        </w:rPr>
      </w:pPr>
      <w:r w:rsidRPr="00365701">
        <w:rPr>
          <w:rFonts w:ascii="Times New Roman" w:hAnsi="Times New Roman" w:cs="Times New Roman"/>
          <w:color w:val="1A0DAB"/>
          <w:sz w:val="36"/>
          <w:szCs w:val="36"/>
        </w:rPr>
        <w:fldChar w:fldCharType="end"/>
      </w:r>
    </w:p>
    <w:p w14:paraId="7DFD355F" w14:textId="77777777" w:rsidR="00365701" w:rsidRPr="00365701" w:rsidRDefault="00365701" w:rsidP="0075689E">
      <w:pPr>
        <w:rPr>
          <w:rFonts w:ascii="Times New Roman" w:hAnsi="Times New Roman" w:cs="Times New Roman"/>
          <w:sz w:val="36"/>
          <w:szCs w:val="36"/>
        </w:rPr>
      </w:pPr>
    </w:p>
    <w:p w14:paraId="4EDE1A45" w14:textId="69A0C597" w:rsidR="00030D3A" w:rsidRPr="00365701" w:rsidRDefault="00000000" w:rsidP="003657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hyperlink r:id="rId39" w:history="1">
        <w:r w:rsidR="00030D3A" w:rsidRPr="00365701">
          <w:rPr>
            <w:rStyle w:val="Hyperlink"/>
            <w:rFonts w:ascii="Times New Roman" w:hAnsi="Times New Roman" w:cs="Times New Roman"/>
            <w:sz w:val="36"/>
            <w:szCs w:val="36"/>
          </w:rPr>
          <w:t>https://www.learnpython.org/</w:t>
        </w:r>
      </w:hyperlink>
    </w:p>
    <w:p w14:paraId="7D8B8729" w14:textId="68E1C032" w:rsidR="00030D3A" w:rsidRPr="00365701" w:rsidRDefault="00000000" w:rsidP="003657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hyperlink r:id="rId40" w:history="1">
        <w:r w:rsidR="00030D3A" w:rsidRPr="00365701">
          <w:rPr>
            <w:rStyle w:val="Hyperlink"/>
            <w:rFonts w:ascii="Times New Roman" w:hAnsi="Times New Roman" w:cs="Times New Roman"/>
            <w:sz w:val="36"/>
            <w:szCs w:val="36"/>
          </w:rPr>
          <w:t>https://www.python.org/</w:t>
        </w:r>
      </w:hyperlink>
    </w:p>
    <w:p w14:paraId="0A1A19C5" w14:textId="77777777" w:rsidR="00365701" w:rsidRPr="00365701" w:rsidRDefault="00365701" w:rsidP="00365701">
      <w:pPr>
        <w:pStyle w:val="ListParagraph"/>
        <w:numPr>
          <w:ilvl w:val="0"/>
          <w:numId w:val="13"/>
        </w:numPr>
        <w:shd w:val="clear" w:color="auto" w:fill="FFFFFF"/>
        <w:rPr>
          <w:rFonts w:ascii="Times New Roman" w:hAnsi="Times New Roman" w:cs="Times New Roman"/>
          <w:b w:val="0"/>
          <w:color w:val="1A0DAB"/>
          <w:sz w:val="36"/>
          <w:szCs w:val="36"/>
        </w:rPr>
      </w:pPr>
      <w:r w:rsidRPr="00365701">
        <w:rPr>
          <w:rStyle w:val="HTMLCite"/>
          <w:rFonts w:ascii="Times New Roman" w:hAnsi="Times New Roman" w:cs="Times New Roman"/>
          <w:i w:val="0"/>
          <w:iCs w:val="0"/>
          <w:color w:val="202124"/>
          <w:sz w:val="36"/>
          <w:szCs w:val="36"/>
        </w:rPr>
        <w:fldChar w:fldCharType="begin"/>
      </w:r>
      <w:r w:rsidRPr="00365701">
        <w:rPr>
          <w:rStyle w:val="HTMLCite"/>
          <w:rFonts w:ascii="Times New Roman" w:hAnsi="Times New Roman" w:cs="Times New Roman"/>
          <w:i w:val="0"/>
          <w:iCs w:val="0"/>
          <w:color w:val="202124"/>
          <w:sz w:val="36"/>
          <w:szCs w:val="36"/>
        </w:rPr>
        <w:instrText xml:space="preserve"> HYPERLINK "https://www.w3schools.com</w:instrText>
      </w:r>
      <w:r w:rsidRPr="00365701">
        <w:rPr>
          <w:rStyle w:val="dyjrff"/>
          <w:rFonts w:ascii="Times New Roman" w:hAnsi="Times New Roman" w:cs="Times New Roman"/>
          <w:color w:val="5F6368"/>
          <w:sz w:val="36"/>
          <w:szCs w:val="36"/>
        </w:rPr>
        <w:instrText> › sql</w:instrText>
      </w:r>
    </w:p>
    <w:p w14:paraId="265B5251" w14:textId="77777777" w:rsidR="00365701" w:rsidRPr="00365701" w:rsidRDefault="00365701" w:rsidP="00365701">
      <w:pPr>
        <w:pStyle w:val="ListParagraph"/>
        <w:numPr>
          <w:ilvl w:val="0"/>
          <w:numId w:val="13"/>
        </w:numPr>
        <w:shd w:val="clear" w:color="auto" w:fill="FFFFFF"/>
        <w:rPr>
          <w:rStyle w:val="Hyperlink"/>
          <w:rFonts w:ascii="Times New Roman" w:hAnsi="Times New Roman" w:cs="Times New Roman"/>
          <w:b w:val="0"/>
          <w:sz w:val="36"/>
          <w:szCs w:val="36"/>
        </w:rPr>
      </w:pPr>
      <w:r w:rsidRPr="00365701">
        <w:rPr>
          <w:rStyle w:val="HTMLCite"/>
          <w:rFonts w:ascii="Times New Roman" w:hAnsi="Times New Roman" w:cs="Times New Roman"/>
          <w:i w:val="0"/>
          <w:iCs w:val="0"/>
          <w:color w:val="202124"/>
          <w:sz w:val="36"/>
          <w:szCs w:val="36"/>
        </w:rPr>
        <w:instrText xml:space="preserve">" </w:instrText>
      </w:r>
      <w:r w:rsidRPr="00365701">
        <w:rPr>
          <w:rStyle w:val="HTMLCite"/>
          <w:rFonts w:ascii="Times New Roman" w:hAnsi="Times New Roman" w:cs="Times New Roman"/>
          <w:i w:val="0"/>
          <w:iCs w:val="0"/>
          <w:color w:val="202124"/>
          <w:sz w:val="36"/>
          <w:szCs w:val="36"/>
        </w:rPr>
      </w:r>
      <w:r w:rsidRPr="00365701">
        <w:rPr>
          <w:rStyle w:val="HTMLCite"/>
          <w:rFonts w:ascii="Times New Roman" w:hAnsi="Times New Roman" w:cs="Times New Roman"/>
          <w:i w:val="0"/>
          <w:iCs w:val="0"/>
          <w:color w:val="202124"/>
          <w:sz w:val="36"/>
          <w:szCs w:val="36"/>
        </w:rPr>
        <w:fldChar w:fldCharType="separate"/>
      </w:r>
      <w:r w:rsidRPr="00365701">
        <w:rPr>
          <w:rStyle w:val="Hyperlink"/>
          <w:rFonts w:ascii="Times New Roman" w:hAnsi="Times New Roman" w:cs="Times New Roman"/>
          <w:sz w:val="36"/>
          <w:szCs w:val="36"/>
        </w:rPr>
        <w:t xml:space="preserve">https://www.w3schools.com › </w:t>
      </w:r>
      <w:proofErr w:type="spellStart"/>
      <w:r w:rsidRPr="00365701">
        <w:rPr>
          <w:rStyle w:val="Hyperlink"/>
          <w:rFonts w:ascii="Times New Roman" w:hAnsi="Times New Roman" w:cs="Times New Roman"/>
          <w:sz w:val="36"/>
          <w:szCs w:val="36"/>
        </w:rPr>
        <w:t>sql</w:t>
      </w:r>
      <w:proofErr w:type="spellEnd"/>
    </w:p>
    <w:p w14:paraId="0A752FDC" w14:textId="1871A64D" w:rsidR="00365701" w:rsidRDefault="00365701" w:rsidP="00365701">
      <w:pPr>
        <w:shd w:val="clear" w:color="auto" w:fill="FFFFFF"/>
        <w:rPr>
          <w:rFonts w:ascii="Arial" w:hAnsi="Arial" w:cs="Arial"/>
          <w:color w:val="202124"/>
        </w:rPr>
      </w:pPr>
      <w:r w:rsidRPr="00365701">
        <w:rPr>
          <w:rStyle w:val="HTMLCite"/>
          <w:rFonts w:ascii="Times New Roman" w:hAnsi="Times New Roman" w:cs="Times New Roman"/>
          <w:i w:val="0"/>
          <w:iCs w:val="0"/>
          <w:color w:val="202124"/>
          <w:sz w:val="36"/>
          <w:szCs w:val="36"/>
        </w:rPr>
        <w:fldChar w:fldCharType="end"/>
      </w:r>
    </w:p>
    <w:p w14:paraId="7A4654DE" w14:textId="654D0A24" w:rsidR="00030D3A" w:rsidRDefault="00030D3A" w:rsidP="0075689E"/>
    <w:p w14:paraId="578AEB08" w14:textId="07677796" w:rsidR="001B67C6" w:rsidRDefault="001B67C6" w:rsidP="0075689E"/>
    <w:p w14:paraId="27637BA0" w14:textId="2E8A8391" w:rsidR="001B67C6" w:rsidRDefault="001B67C6" w:rsidP="0075689E"/>
    <w:p w14:paraId="12E60E5F" w14:textId="1EC20AEF" w:rsidR="001B67C6" w:rsidRDefault="001B67C6" w:rsidP="0075689E"/>
    <w:p w14:paraId="152A440D" w14:textId="1181564E" w:rsidR="001B67C6" w:rsidRDefault="001B67C6" w:rsidP="0075689E"/>
    <w:p w14:paraId="29D8AEED" w14:textId="78BB8399" w:rsidR="001B67C6" w:rsidRDefault="001B67C6" w:rsidP="0075689E"/>
    <w:p w14:paraId="4CB48C0D" w14:textId="456DB826" w:rsidR="001B67C6" w:rsidRDefault="001B67C6" w:rsidP="0075689E"/>
    <w:p w14:paraId="1D3E5316" w14:textId="7B063F31" w:rsidR="001B67C6" w:rsidRDefault="001B67C6" w:rsidP="0075689E"/>
    <w:p w14:paraId="39B33097" w14:textId="2A5BD903" w:rsidR="001B67C6" w:rsidRDefault="001B67C6" w:rsidP="0075689E"/>
    <w:p w14:paraId="20A11EDC" w14:textId="60299E6F" w:rsidR="001B67C6" w:rsidRDefault="001B67C6" w:rsidP="0075689E"/>
    <w:p w14:paraId="37AFF13A" w14:textId="73C5FCEF" w:rsidR="001B67C6" w:rsidRDefault="001B67C6" w:rsidP="0075689E"/>
    <w:p w14:paraId="0D8545E1" w14:textId="4CD66F53" w:rsidR="001B67C6" w:rsidRDefault="001B67C6" w:rsidP="0075689E"/>
    <w:p w14:paraId="6AF30687" w14:textId="77777777" w:rsidR="0075689E" w:rsidRPr="00D70D02" w:rsidRDefault="0075689E" w:rsidP="0075689E"/>
    <w:sectPr w:rsidR="0075689E" w:rsidRPr="00D70D02" w:rsidSect="005E4497">
      <w:headerReference w:type="default" r:id="rId41"/>
      <w:footerReference w:type="default" r:id="rId42"/>
      <w:pgSz w:w="12240" w:h="15840"/>
      <w:pgMar w:top="720" w:right="1152" w:bottom="720" w:left="1152" w:header="0" w:footer="28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44413" w14:textId="77777777" w:rsidR="005C7ADE" w:rsidRDefault="005C7ADE">
      <w:r>
        <w:separator/>
      </w:r>
    </w:p>
    <w:p w14:paraId="39647FC5" w14:textId="77777777" w:rsidR="005C7ADE" w:rsidRDefault="005C7ADE"/>
  </w:endnote>
  <w:endnote w:type="continuationSeparator" w:id="0">
    <w:p w14:paraId="4323A589" w14:textId="77777777" w:rsidR="005C7ADE" w:rsidRDefault="005C7ADE">
      <w:r>
        <w:continuationSeparator/>
      </w:r>
    </w:p>
    <w:p w14:paraId="49925109" w14:textId="77777777" w:rsidR="005C7ADE" w:rsidRDefault="005C7A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A2C4B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723E79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10C1B" w14:textId="77777777" w:rsidR="005C7ADE" w:rsidRDefault="005C7ADE">
      <w:r>
        <w:separator/>
      </w:r>
    </w:p>
    <w:p w14:paraId="723A60D1" w14:textId="77777777" w:rsidR="005C7ADE" w:rsidRDefault="005C7ADE"/>
  </w:footnote>
  <w:footnote w:type="continuationSeparator" w:id="0">
    <w:p w14:paraId="735298AB" w14:textId="77777777" w:rsidR="005C7ADE" w:rsidRDefault="005C7ADE">
      <w:r>
        <w:continuationSeparator/>
      </w:r>
    </w:p>
    <w:p w14:paraId="42B7D1F4" w14:textId="77777777" w:rsidR="005C7ADE" w:rsidRDefault="005C7A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4CB9C80E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8D77540" w14:textId="77777777" w:rsidR="00D077E9" w:rsidRDefault="00D077E9">
          <w:pPr>
            <w:pStyle w:val="Header"/>
          </w:pPr>
        </w:p>
      </w:tc>
    </w:tr>
  </w:tbl>
  <w:p w14:paraId="0E3C9695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94B"/>
    <w:multiLevelType w:val="hybridMultilevel"/>
    <w:tmpl w:val="126C3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4850"/>
    <w:multiLevelType w:val="hybridMultilevel"/>
    <w:tmpl w:val="4120C8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22229"/>
    <w:multiLevelType w:val="multilevel"/>
    <w:tmpl w:val="94BED5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B0953C6"/>
    <w:multiLevelType w:val="hybridMultilevel"/>
    <w:tmpl w:val="3A2277A0"/>
    <w:lvl w:ilvl="0" w:tplc="05DE57CA">
      <w:start w:val="1"/>
      <w:numFmt w:val="bullet"/>
      <w:lvlText w:val="-"/>
      <w:lvlJc w:val="left"/>
      <w:pPr>
        <w:ind w:left="6840" w:hanging="360"/>
      </w:pPr>
      <w:rPr>
        <w:rFonts w:ascii="Open Sans" w:eastAsiaTheme="minorEastAsia" w:hAnsi="Open Sans" w:cs="Open Sans" w:hint="default"/>
        <w:i/>
        <w:color w:val="333333"/>
      </w:rPr>
    </w:lvl>
    <w:lvl w:ilvl="1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4" w15:restartNumberingAfterBreak="0">
    <w:nsid w:val="1BA6617E"/>
    <w:multiLevelType w:val="hybridMultilevel"/>
    <w:tmpl w:val="5036B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145D2"/>
    <w:multiLevelType w:val="hybridMultilevel"/>
    <w:tmpl w:val="3B1E8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46453"/>
    <w:multiLevelType w:val="hybridMultilevel"/>
    <w:tmpl w:val="F26E25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78C5A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E49F1"/>
    <w:multiLevelType w:val="multilevel"/>
    <w:tmpl w:val="B4465C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F1B2A40"/>
    <w:multiLevelType w:val="multilevel"/>
    <w:tmpl w:val="218A07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8727ADF"/>
    <w:multiLevelType w:val="multilevel"/>
    <w:tmpl w:val="1F9E3C98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0" w15:restartNumberingAfterBreak="0">
    <w:nsid w:val="4AF25A55"/>
    <w:multiLevelType w:val="hybridMultilevel"/>
    <w:tmpl w:val="8EDE82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949B5"/>
    <w:multiLevelType w:val="hybridMultilevel"/>
    <w:tmpl w:val="BE46F4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00950"/>
    <w:multiLevelType w:val="multilevel"/>
    <w:tmpl w:val="943AFEE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43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7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0" w:hanging="2160"/>
      </w:pPr>
      <w:rPr>
        <w:rFonts w:hint="default"/>
      </w:rPr>
    </w:lvl>
  </w:abstractNum>
  <w:num w:numId="1" w16cid:durableId="145097083">
    <w:abstractNumId w:val="8"/>
  </w:num>
  <w:num w:numId="2" w16cid:durableId="1174295013">
    <w:abstractNumId w:val="3"/>
  </w:num>
  <w:num w:numId="3" w16cid:durableId="2077391052">
    <w:abstractNumId w:val="4"/>
  </w:num>
  <w:num w:numId="4" w16cid:durableId="1264337804">
    <w:abstractNumId w:val="0"/>
  </w:num>
  <w:num w:numId="5" w16cid:durableId="315231565">
    <w:abstractNumId w:val="2"/>
  </w:num>
  <w:num w:numId="6" w16cid:durableId="63648950">
    <w:abstractNumId w:val="9"/>
  </w:num>
  <w:num w:numId="7" w16cid:durableId="233592297">
    <w:abstractNumId w:val="6"/>
  </w:num>
  <w:num w:numId="8" w16cid:durableId="1887133423">
    <w:abstractNumId w:val="7"/>
  </w:num>
  <w:num w:numId="9" w16cid:durableId="200635627">
    <w:abstractNumId w:val="5"/>
  </w:num>
  <w:num w:numId="10" w16cid:durableId="1650548658">
    <w:abstractNumId w:val="11"/>
  </w:num>
  <w:num w:numId="11" w16cid:durableId="1790278749">
    <w:abstractNumId w:val="12"/>
  </w:num>
  <w:num w:numId="12" w16cid:durableId="266084609">
    <w:abstractNumId w:val="10"/>
  </w:num>
  <w:num w:numId="13" w16cid:durableId="174719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B8"/>
    <w:rsid w:val="000065E1"/>
    <w:rsid w:val="0002482E"/>
    <w:rsid w:val="00030D3A"/>
    <w:rsid w:val="00050324"/>
    <w:rsid w:val="000A0150"/>
    <w:rsid w:val="000A2B13"/>
    <w:rsid w:val="000B2FF7"/>
    <w:rsid w:val="000C09DC"/>
    <w:rsid w:val="000D7774"/>
    <w:rsid w:val="000E63C9"/>
    <w:rsid w:val="00126782"/>
    <w:rsid w:val="00130E9D"/>
    <w:rsid w:val="00145EE8"/>
    <w:rsid w:val="00150A6D"/>
    <w:rsid w:val="00185B35"/>
    <w:rsid w:val="001A3600"/>
    <w:rsid w:val="001B67C6"/>
    <w:rsid w:val="001F2BC8"/>
    <w:rsid w:val="001F3FA7"/>
    <w:rsid w:val="001F5F6B"/>
    <w:rsid w:val="00222D1A"/>
    <w:rsid w:val="00243EBC"/>
    <w:rsid w:val="00246A35"/>
    <w:rsid w:val="0026000A"/>
    <w:rsid w:val="00284348"/>
    <w:rsid w:val="002D680E"/>
    <w:rsid w:val="002E7A05"/>
    <w:rsid w:val="002F51F5"/>
    <w:rsid w:val="00312137"/>
    <w:rsid w:val="00330359"/>
    <w:rsid w:val="0033762F"/>
    <w:rsid w:val="0036492D"/>
    <w:rsid w:val="00365701"/>
    <w:rsid w:val="00366C7E"/>
    <w:rsid w:val="00384EA3"/>
    <w:rsid w:val="00394EB8"/>
    <w:rsid w:val="003A39A1"/>
    <w:rsid w:val="003C2191"/>
    <w:rsid w:val="003D001E"/>
    <w:rsid w:val="003D3863"/>
    <w:rsid w:val="004110DE"/>
    <w:rsid w:val="0042721B"/>
    <w:rsid w:val="004355C3"/>
    <w:rsid w:val="0044085A"/>
    <w:rsid w:val="004B21A5"/>
    <w:rsid w:val="005008FF"/>
    <w:rsid w:val="005037F0"/>
    <w:rsid w:val="0050785A"/>
    <w:rsid w:val="005159AB"/>
    <w:rsid w:val="00516A86"/>
    <w:rsid w:val="00520834"/>
    <w:rsid w:val="005275F6"/>
    <w:rsid w:val="00556DD8"/>
    <w:rsid w:val="0057079B"/>
    <w:rsid w:val="00572102"/>
    <w:rsid w:val="005A0D86"/>
    <w:rsid w:val="005C3261"/>
    <w:rsid w:val="005C7ADE"/>
    <w:rsid w:val="005E4497"/>
    <w:rsid w:val="005F1BB0"/>
    <w:rsid w:val="0061439C"/>
    <w:rsid w:val="00640D09"/>
    <w:rsid w:val="00647266"/>
    <w:rsid w:val="00650EE3"/>
    <w:rsid w:val="006563F8"/>
    <w:rsid w:val="00656C4D"/>
    <w:rsid w:val="006703D3"/>
    <w:rsid w:val="00676AA8"/>
    <w:rsid w:val="006B13DE"/>
    <w:rsid w:val="006E5716"/>
    <w:rsid w:val="006E6A60"/>
    <w:rsid w:val="006F53EF"/>
    <w:rsid w:val="00716F3C"/>
    <w:rsid w:val="007302B3"/>
    <w:rsid w:val="00730733"/>
    <w:rsid w:val="00730E3A"/>
    <w:rsid w:val="00736AAF"/>
    <w:rsid w:val="0075689E"/>
    <w:rsid w:val="00765B2A"/>
    <w:rsid w:val="0077437E"/>
    <w:rsid w:val="00783A34"/>
    <w:rsid w:val="00784670"/>
    <w:rsid w:val="007966AF"/>
    <w:rsid w:val="007C6B52"/>
    <w:rsid w:val="007D16C5"/>
    <w:rsid w:val="007D327A"/>
    <w:rsid w:val="007D7251"/>
    <w:rsid w:val="0080316C"/>
    <w:rsid w:val="00862FE4"/>
    <w:rsid w:val="0086389A"/>
    <w:rsid w:val="00870E46"/>
    <w:rsid w:val="008739DD"/>
    <w:rsid w:val="0087605E"/>
    <w:rsid w:val="00891255"/>
    <w:rsid w:val="00892445"/>
    <w:rsid w:val="008A7F58"/>
    <w:rsid w:val="008B1FEE"/>
    <w:rsid w:val="00903C32"/>
    <w:rsid w:val="00916B16"/>
    <w:rsid w:val="009173B9"/>
    <w:rsid w:val="0092530B"/>
    <w:rsid w:val="0093335D"/>
    <w:rsid w:val="0093613E"/>
    <w:rsid w:val="00943026"/>
    <w:rsid w:val="00966B81"/>
    <w:rsid w:val="009C7720"/>
    <w:rsid w:val="009C7779"/>
    <w:rsid w:val="009D2801"/>
    <w:rsid w:val="009D3F6B"/>
    <w:rsid w:val="00A13AA5"/>
    <w:rsid w:val="00A23AFA"/>
    <w:rsid w:val="00A254DE"/>
    <w:rsid w:val="00A31B3E"/>
    <w:rsid w:val="00A532F3"/>
    <w:rsid w:val="00A54EAA"/>
    <w:rsid w:val="00A6038E"/>
    <w:rsid w:val="00A763C8"/>
    <w:rsid w:val="00A8489E"/>
    <w:rsid w:val="00AC29F3"/>
    <w:rsid w:val="00AC7135"/>
    <w:rsid w:val="00AD6058"/>
    <w:rsid w:val="00B231E5"/>
    <w:rsid w:val="00B240B8"/>
    <w:rsid w:val="00B43210"/>
    <w:rsid w:val="00B63370"/>
    <w:rsid w:val="00B64031"/>
    <w:rsid w:val="00BB2484"/>
    <w:rsid w:val="00C02B87"/>
    <w:rsid w:val="00C4086D"/>
    <w:rsid w:val="00CA1896"/>
    <w:rsid w:val="00CB5B28"/>
    <w:rsid w:val="00CE4587"/>
    <w:rsid w:val="00CF5371"/>
    <w:rsid w:val="00D0323A"/>
    <w:rsid w:val="00D0559F"/>
    <w:rsid w:val="00D077E9"/>
    <w:rsid w:val="00D15395"/>
    <w:rsid w:val="00D172C8"/>
    <w:rsid w:val="00D42CB7"/>
    <w:rsid w:val="00D45A90"/>
    <w:rsid w:val="00D5413D"/>
    <w:rsid w:val="00D570A9"/>
    <w:rsid w:val="00D70D02"/>
    <w:rsid w:val="00D770C7"/>
    <w:rsid w:val="00D86945"/>
    <w:rsid w:val="00D90290"/>
    <w:rsid w:val="00DA52F3"/>
    <w:rsid w:val="00DB7F03"/>
    <w:rsid w:val="00DD152F"/>
    <w:rsid w:val="00DD5E79"/>
    <w:rsid w:val="00DE213F"/>
    <w:rsid w:val="00DF027C"/>
    <w:rsid w:val="00E00A32"/>
    <w:rsid w:val="00E14597"/>
    <w:rsid w:val="00E22ACD"/>
    <w:rsid w:val="00E541A7"/>
    <w:rsid w:val="00E620B0"/>
    <w:rsid w:val="00E74438"/>
    <w:rsid w:val="00E77DF4"/>
    <w:rsid w:val="00E81B40"/>
    <w:rsid w:val="00EC5BEF"/>
    <w:rsid w:val="00EE4EDE"/>
    <w:rsid w:val="00EF09C2"/>
    <w:rsid w:val="00EF555B"/>
    <w:rsid w:val="00F027BB"/>
    <w:rsid w:val="00F11DCF"/>
    <w:rsid w:val="00F162EA"/>
    <w:rsid w:val="00F52D27"/>
    <w:rsid w:val="00F54323"/>
    <w:rsid w:val="00F83527"/>
    <w:rsid w:val="00F904A2"/>
    <w:rsid w:val="00F96F63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4E870"/>
  <w15:docId w15:val="{9ABDDBF4-E992-4721-A450-3322E59A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C8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3657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DefaultParagraphFont"/>
    <w:uiPriority w:val="99"/>
    <w:unhideWhenUsed/>
    <w:rsid w:val="00394EB8"/>
    <w:rPr>
      <w:color w:val="3592C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1439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1439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B1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B13D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365701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styleId="HTMLCite">
    <w:name w:val="HTML Cite"/>
    <w:basedOn w:val="DefaultParagraphFont"/>
    <w:uiPriority w:val="99"/>
    <w:semiHidden/>
    <w:unhideWhenUsed/>
    <w:rsid w:val="00365701"/>
    <w:rPr>
      <w:i/>
      <w:iCs/>
    </w:rPr>
  </w:style>
  <w:style w:type="character" w:customStyle="1" w:styleId="dyjrff">
    <w:name w:val="dyjrff"/>
    <w:basedOn w:val="DefaultParagraphFont"/>
    <w:rsid w:val="0036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4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eativecommons.org/licenses/by/3.0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0.png"/><Relationship Id="rId39" Type="http://schemas.openxmlformats.org/officeDocument/2006/relationships/hyperlink" Target="https://www.learnpython.org/" TargetMode="External"/><Relationship Id="rId21" Type="http://schemas.openxmlformats.org/officeDocument/2006/relationships/hyperlink" Target="https://learn.microsoft.com/en-us/sql/sql-server/install/hardware-and-software-requirements-for-installing-sql-server?view=sql-server-ver16" TargetMode="External"/><Relationship Id="rId34" Type="http://schemas.openxmlformats.org/officeDocument/2006/relationships/image" Target="media/image18.png"/><Relationship Id="rId42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creativecommons.org/licenses/by/3.0/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lickr.com/photos/92334668@N07/11123530043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yperlink" Target="https://www.python.org/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flickr.com/photos/92334668@N07/11123530043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image" Target="media/image1.jpg"/><Relationship Id="rId19" Type="http://schemas.openxmlformats.org/officeDocument/2006/relationships/image" Target="media/image5.png"/><Relationship Id="rId31" Type="http://schemas.openxmlformats.org/officeDocument/2006/relationships/image" Target="media/image15.png"/><Relationship Id="rId44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jpe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flickr.com/photos/92334668@N07/11123530043/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yperlink" Target="https://www.youtube.com/watch?v=323H_mOOWQ4&amp;list=PLxCzCOWd7aiHqU4HKL7-SITyuSIcD93id" TargetMode="External"/><Relationship Id="rId20" Type="http://schemas.openxmlformats.org/officeDocument/2006/relationships/hyperlink" Target="https://learn.microsoft.com/en-us/sql/sql-server/install/hardware-and-software-requirements-for-installing-sql-server?view=sql-server-ver16" TargetMode="External"/><Relationship Id="rId41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US%7bAE2B6B95-BC06-46C1-B516-1C38E139D464%7d\%7b7A13B4D1-A18B-4159-BBCA-30CC0A85A725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C2D0B88A8A4DC498AF42581A9D9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6151B-D7C0-406E-B5AA-05C5BAC3C6B0}"/>
      </w:docPartPr>
      <w:docPartBody>
        <w:p w:rsidR="00933DD5" w:rsidRDefault="009D7A00">
          <w:pPr>
            <w:pStyle w:val="E7C2D0B88A8A4DC498AF42581A9D9971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January 11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5B73DFB4085344D9B9DD11936F8EA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23EC8-DECB-4C23-89C2-BCC601CB3FD7}"/>
      </w:docPartPr>
      <w:docPartBody>
        <w:p w:rsidR="00933DD5" w:rsidRDefault="009D7A00">
          <w:pPr>
            <w:pStyle w:val="5B73DFB4085344D9B9DD11936F8EA574"/>
          </w:pPr>
          <w:r>
            <w:t>COMPANY NAME</w:t>
          </w:r>
        </w:p>
      </w:docPartBody>
    </w:docPart>
    <w:docPart>
      <w:docPartPr>
        <w:name w:val="759B1999F875421AB11D8326DE726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FFD26-A840-452E-A1CC-C6AA0B6F2B01}"/>
      </w:docPartPr>
      <w:docPartBody>
        <w:p w:rsidR="00933DD5" w:rsidRDefault="009D7A00">
          <w:pPr>
            <w:pStyle w:val="759B1999F875421AB11D8326DE72668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D5"/>
    <w:rsid w:val="0025349D"/>
    <w:rsid w:val="005137E3"/>
    <w:rsid w:val="0058764A"/>
    <w:rsid w:val="005D5198"/>
    <w:rsid w:val="00933DD5"/>
    <w:rsid w:val="009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  <w:lang w:val="en-US" w:eastAsia="en-US"/>
    </w:rPr>
  </w:style>
  <w:style w:type="paragraph" w:customStyle="1" w:styleId="E7C2D0B88A8A4DC498AF42581A9D9971">
    <w:name w:val="E7C2D0B88A8A4DC498AF42581A9D9971"/>
  </w:style>
  <w:style w:type="paragraph" w:customStyle="1" w:styleId="5B73DFB4085344D9B9DD11936F8EA574">
    <w:name w:val="5B73DFB4085344D9B9DD11936F8EA574"/>
  </w:style>
  <w:style w:type="paragraph" w:customStyle="1" w:styleId="759B1999F875421AB11D8326DE726680">
    <w:name w:val="759B1999F875421AB11D8326DE7266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3F8EC353071E448347EF7F4CF717EA" ma:contentTypeVersion="4" ma:contentTypeDescription="Create a new document." ma:contentTypeScope="" ma:versionID="a19c72437ba3807aef1ca6b658085f33">
  <xsd:schema xmlns:xsd="http://www.w3.org/2001/XMLSchema" xmlns:xs="http://www.w3.org/2001/XMLSchema" xmlns:p="http://schemas.microsoft.com/office/2006/metadata/properties" xmlns:ns3="5342ddce-e25d-4a1a-8a0d-fa30cee104c8" targetNamespace="http://schemas.microsoft.com/office/2006/metadata/properties" ma:root="true" ma:fieldsID="3aca71757c19a931cb5423f41415a3e0" ns3:_="">
    <xsd:import namespace="5342ddce-e25d-4a1a-8a0d-fa30cee104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2ddce-e25d-4a1a-8a0d-fa30cee104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B2174-51B5-4B7F-A4AB-FEA310C869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B877F1-2F02-418A-8C13-017BFF942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42ddce-e25d-4a1a-8a0d-fa30cee10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21B59F-338B-45F9-BAE0-E853275A08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{7A13B4D1-A18B-4159-BBCA-30CC0A85A725}tf16392850_win32</Template>
  <TotalTime>0</TotalTime>
  <Pages>17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keywords/>
  <cp:lastModifiedBy>RIDDHIMA  SEN</cp:lastModifiedBy>
  <cp:revision>2</cp:revision>
  <cp:lastPrinted>2006-08-01T17:47:00Z</cp:lastPrinted>
  <dcterms:created xsi:type="dcterms:W3CDTF">2022-11-30T03:41:00Z</dcterms:created>
  <dcterms:modified xsi:type="dcterms:W3CDTF">2022-11-30T03:41:00Z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0x010100BA3F8EC353071E448347EF7F4CF717EA</vt:lpwstr>
  </property>
</Properties>
</file>